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7C76E9" w:rsidRPr="007C76E9" w14:paraId="62F49A07" w14:textId="77777777" w:rsidTr="00A725AB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8895B5B" w14:textId="77777777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5C760CF" wp14:editId="5CD9D6A4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892C9E" w14:textId="77777777" w:rsidR="007C76E9" w:rsidRDefault="007C76E9" w:rsidP="007C76E9">
                                  <w:pPr>
                                    <w:pStyle w:val="Title"/>
                                  </w:pPr>
                                  <w:r>
                                    <w:t xml:space="preserve">Typescript </w:t>
                                  </w:r>
                                </w:p>
                                <w:p w14:paraId="50818363" w14:textId="77777777" w:rsidR="007C76E9" w:rsidRPr="004B7E44" w:rsidRDefault="007C76E9" w:rsidP="007C76E9">
                                  <w:pPr>
                                    <w:pStyle w:val="Title"/>
                                  </w:pPr>
                                  <w:r>
                                    <w:t>doccument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5C760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53892C9E" w14:textId="77777777" w:rsidR="007C76E9" w:rsidRDefault="007C76E9" w:rsidP="007C76E9">
                            <w:pPr>
                              <w:pStyle w:val="Title"/>
                            </w:pPr>
                            <w:r>
                              <w:t xml:space="preserve">Typescript </w:t>
                            </w:r>
                          </w:p>
                          <w:p w14:paraId="50818363" w14:textId="77777777" w:rsidR="007C76E9" w:rsidRPr="004B7E44" w:rsidRDefault="007C76E9" w:rsidP="007C76E9">
                            <w:pPr>
                              <w:pStyle w:val="Title"/>
                            </w:pPr>
                            <w:r>
                              <w:t>doccument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882A0CD" w14:textId="3AAEB97A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C0C3708" wp14:editId="6BA8057F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BE7833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65FC425" w14:textId="06F0CDCA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7E7BFF1" wp14:editId="00BB3C1F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9A4C94" w14:textId="77777777" w:rsidR="007C76E9" w:rsidRPr="004B7E44" w:rsidRDefault="007C76E9" w:rsidP="007C76E9">
                                  <w:pPr>
                                    <w:pStyle w:val="Subtitle"/>
                                  </w:pPr>
                                  <w:r>
                                    <w:t>Vue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E7BFF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139A4C94" w14:textId="77777777" w:rsidR="007C76E9" w:rsidRPr="004B7E44" w:rsidRDefault="007C76E9" w:rsidP="007C76E9">
                            <w:pPr>
                              <w:pStyle w:val="Subtitle"/>
                            </w:pPr>
                            <w:r>
                              <w:t>Vue 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7C76E9" w:rsidRPr="007C76E9" w14:paraId="34079C09" w14:textId="77777777" w:rsidTr="00A725AB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5EF89" w14:textId="60F6317D" w:rsidR="007C76E9" w:rsidRPr="007C76E9" w:rsidRDefault="007C76E9" w:rsidP="007C76E9">
            <w:pPr>
              <w:rPr>
                <w:rFonts w:cstheme="minorHAnsi"/>
                <w:noProof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9FE3440" wp14:editId="18273D91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78748D" w14:textId="77777777" w:rsidR="007C76E9" w:rsidRPr="004B7E44" w:rsidRDefault="007C76E9" w:rsidP="007C76E9">
                                  <w:pPr>
                                    <w:pStyle w:val="Heading1"/>
                                  </w:pPr>
                                  <w:r>
                                    <w:t>CLS-5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FE3440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2178748D" w14:textId="77777777" w:rsidR="007C76E9" w:rsidRPr="004B7E44" w:rsidRDefault="007C76E9" w:rsidP="007C76E9">
                            <w:pPr>
                              <w:pStyle w:val="Heading1"/>
                            </w:pPr>
                            <w:r>
                              <w:t>CLS-5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833150" w14:textId="4C4B1A79" w:rsidR="007C76E9" w:rsidRPr="007C76E9" w:rsidRDefault="007C76E9" w:rsidP="007C76E9">
            <w:pPr>
              <w:rPr>
                <w:rFonts w:cstheme="minorHAnsi"/>
                <w:noProof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34719923" wp14:editId="050CB16B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1C1433" w14:textId="77777777" w:rsidR="007C76E9" w:rsidRPr="004B7E44" w:rsidRDefault="007C76E9" w:rsidP="007C76E9">
                                  <w:r w:rsidRPr="004B7E44">
                                    <w:t>Street Address</w:t>
                                  </w:r>
                                </w:p>
                                <w:p w14:paraId="413FAD3D" w14:textId="77777777" w:rsidR="007C76E9" w:rsidRPr="004B7E44" w:rsidRDefault="007C76E9" w:rsidP="007C76E9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719923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251C1433" w14:textId="77777777" w:rsidR="007C76E9" w:rsidRPr="004B7E44" w:rsidRDefault="007C76E9" w:rsidP="007C76E9">
                            <w:r w:rsidRPr="004B7E44">
                              <w:t>Street Address</w:t>
                            </w:r>
                          </w:p>
                          <w:p w14:paraId="413FAD3D" w14:textId="77777777" w:rsidR="007C76E9" w:rsidRPr="004B7E44" w:rsidRDefault="007C76E9" w:rsidP="007C76E9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2FEFB99" wp14:editId="1B06F4B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E5C64A" w14:textId="77777777" w:rsidR="007C76E9" w:rsidRDefault="007C76E9" w:rsidP="007C76E9">
                                  <w:r>
                                    <w:t>Phone</w:t>
                                  </w:r>
                                </w:p>
                                <w:p w14:paraId="03F4E984" w14:textId="77777777" w:rsidR="007C76E9" w:rsidRPr="004B7E44" w:rsidRDefault="007C76E9" w:rsidP="007C76E9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FEFB99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42E5C64A" w14:textId="77777777" w:rsidR="007C76E9" w:rsidRDefault="007C76E9" w:rsidP="007C76E9">
                            <w:r>
                              <w:t>Phone</w:t>
                            </w:r>
                          </w:p>
                          <w:p w14:paraId="03F4E984" w14:textId="77777777" w:rsidR="007C76E9" w:rsidRPr="004B7E44" w:rsidRDefault="007C76E9" w:rsidP="007C76E9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2F9D42C" w14:textId="303EDAF1" w:rsidR="007C76E9" w:rsidRPr="007C76E9" w:rsidRDefault="007C76E9" w:rsidP="007C76E9">
      <w:pPr>
        <w:rPr>
          <w:rFonts w:cstheme="minorHAnsi"/>
          <w:color w:val="auto"/>
        </w:rPr>
      </w:pPr>
      <w:r w:rsidRPr="007C76E9">
        <w:rPr>
          <w:rFonts w:cstheme="minorHAnsi"/>
          <w:noProof/>
          <w:color w:val="auto"/>
        </w:rPr>
        <w:drawing>
          <wp:anchor distT="0" distB="0" distL="114300" distR="114300" simplePos="0" relativeHeight="251659264" behindDoc="1" locked="0" layoutInCell="1" allowOverlap="1" wp14:anchorId="74E7B1DA" wp14:editId="779EE51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6E9">
        <w:rPr>
          <w:rFonts w:cstheme="min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5C6942B" wp14:editId="4E2F0B1D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A4A68" id="Rectangle 2" o:spid="_x0000_s1026" alt="colored rectangle" style="position:absolute;margin-left:-57.6pt;margin-top:162.2pt;width:531.35pt;height:47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7C76E9">
        <w:rPr>
          <w:rFonts w:cstheme="min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7DCA3B09" wp14:editId="5247D0D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85DF0" w14:textId="1777D5FF" w:rsidR="007C76E9" w:rsidRPr="007C76E9" w:rsidRDefault="007C76E9" w:rsidP="00CE17BE">
      <w:pPr>
        <w:spacing w:after="200"/>
        <w:rPr>
          <w:rFonts w:cstheme="minorHAnsi"/>
          <w:color w:val="auto"/>
        </w:rPr>
      </w:pPr>
      <w:r w:rsidRPr="007C76E9">
        <w:rPr>
          <w:rFonts w:cstheme="minorHAnsi"/>
          <w:color w:val="auto"/>
        </w:rPr>
        <w:br w:type="page"/>
      </w:r>
    </w:p>
    <w:p w14:paraId="799F9327" w14:textId="05D3F1EA" w:rsidR="00D112A5" w:rsidRDefault="00D112A5" w:rsidP="00D112A5">
      <w:pPr>
        <w:pStyle w:val="Heading3"/>
        <w:rPr>
          <w:rFonts w:asciiTheme="minorHAnsi" w:hAnsiTheme="minorHAnsi" w:cstheme="minorHAnsi"/>
          <w:b/>
          <w:i w:val="0"/>
          <w:sz w:val="44"/>
        </w:rPr>
      </w:pPr>
      <w:proofErr w:type="spellStart"/>
      <w:r>
        <w:rPr>
          <w:rFonts w:asciiTheme="minorHAnsi" w:hAnsiTheme="minorHAnsi" w:cstheme="minorHAnsi"/>
          <w:b/>
          <w:i w:val="0"/>
          <w:sz w:val="44"/>
        </w:rPr>
        <w:lastRenderedPageBreak/>
        <w:t>Tham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khảo</w:t>
      </w:r>
      <w:proofErr w:type="spellEnd"/>
    </w:p>
    <w:p w14:paraId="2EF4548F" w14:textId="4D6C9E8A" w:rsidR="00D112A5" w:rsidRDefault="00D112A5" w:rsidP="00D112A5"/>
    <w:p w14:paraId="5B0AEDAC" w14:textId="70A57D44" w:rsidR="00D112A5" w:rsidRDefault="00D112A5" w:rsidP="00D112A5">
      <w:pPr>
        <w:ind w:firstLine="720"/>
        <w:rPr>
          <w:color w:val="161718" w:themeColor="text1"/>
        </w:rPr>
      </w:pPr>
      <w:proofErr w:type="spellStart"/>
      <w:r>
        <w:rPr>
          <w:color w:val="161718" w:themeColor="text1"/>
        </w:rPr>
        <w:t>Tài</w:t>
      </w:r>
      <w:proofErr w:type="spellEnd"/>
      <w:r>
        <w:rPr>
          <w:color w:val="161718" w:themeColor="text1"/>
        </w:rPr>
        <w:t xml:space="preserve"> </w:t>
      </w:r>
      <w:proofErr w:type="spellStart"/>
      <w:r>
        <w:rPr>
          <w:color w:val="161718" w:themeColor="text1"/>
        </w:rPr>
        <w:t>liệu</w:t>
      </w:r>
      <w:proofErr w:type="spellEnd"/>
      <w:r>
        <w:rPr>
          <w:color w:val="161718" w:themeColor="text1"/>
        </w:rPr>
        <w:t xml:space="preserve"> </w:t>
      </w:r>
      <w:proofErr w:type="spellStart"/>
      <w:r>
        <w:rPr>
          <w:color w:val="161718" w:themeColor="text1"/>
        </w:rPr>
        <w:t>tham</w:t>
      </w:r>
      <w:proofErr w:type="spellEnd"/>
      <w:r>
        <w:rPr>
          <w:color w:val="161718" w:themeColor="text1"/>
        </w:rPr>
        <w:t xml:space="preserve"> </w:t>
      </w:r>
      <w:proofErr w:type="spellStart"/>
      <w:r>
        <w:rPr>
          <w:color w:val="161718" w:themeColor="text1"/>
        </w:rPr>
        <w:t>khảo</w:t>
      </w:r>
      <w:proofErr w:type="spellEnd"/>
      <w:r>
        <w:rPr>
          <w:color w:val="161718" w:themeColor="text1"/>
        </w:rPr>
        <w:t xml:space="preserve">: </w:t>
      </w:r>
    </w:p>
    <w:p w14:paraId="17C38694" w14:textId="40B1C55D" w:rsidR="00D112A5" w:rsidRDefault="00D112A5" w:rsidP="00D112A5">
      <w:pPr>
        <w:pStyle w:val="ListParagraph"/>
        <w:numPr>
          <w:ilvl w:val="0"/>
          <w:numId w:val="23"/>
        </w:numPr>
        <w:rPr>
          <w:color w:val="161718" w:themeColor="text1"/>
        </w:rPr>
      </w:pPr>
      <w:hyperlink r:id="rId11" w:history="1">
        <w:r w:rsidRPr="00A24CF3">
          <w:rPr>
            <w:rStyle w:val="Hyperlink"/>
          </w:rPr>
          <w:t>https://www.typescriptlang.org/docs/</w:t>
        </w:r>
      </w:hyperlink>
    </w:p>
    <w:p w14:paraId="08506E1F" w14:textId="6759C99F" w:rsidR="00D112A5" w:rsidRPr="00D112A5" w:rsidRDefault="00D112A5" w:rsidP="00D112A5">
      <w:pPr>
        <w:pStyle w:val="ListParagraph"/>
        <w:numPr>
          <w:ilvl w:val="0"/>
          <w:numId w:val="23"/>
        </w:numPr>
        <w:rPr>
          <w:color w:val="161718" w:themeColor="text1"/>
        </w:rPr>
      </w:pPr>
      <w:r w:rsidRPr="00D112A5">
        <w:rPr>
          <w:color w:val="161718" w:themeColor="text1"/>
        </w:rPr>
        <w:t>https://levunguyen.com/laptrinhjavascript/2021/03/04/khai-bao-bien-trong-typescript/</w:t>
      </w:r>
    </w:p>
    <w:p w14:paraId="20112F5C" w14:textId="282DA1A9" w:rsidR="00D112A5" w:rsidRDefault="00D112A5" w:rsidP="00D112A5">
      <w:pPr>
        <w:pStyle w:val="Heading3"/>
        <w:rPr>
          <w:rFonts w:asciiTheme="minorHAnsi" w:hAnsiTheme="minorHAnsi" w:cstheme="minorHAnsi"/>
          <w:b/>
          <w:i w:val="0"/>
          <w:sz w:val="44"/>
        </w:rPr>
      </w:pPr>
      <w:proofErr w:type="spellStart"/>
      <w:r>
        <w:rPr>
          <w:rFonts w:asciiTheme="minorHAnsi" w:hAnsiTheme="minorHAnsi" w:cstheme="minorHAnsi"/>
          <w:b/>
          <w:i w:val="0"/>
          <w:sz w:val="44"/>
        </w:rPr>
        <w:t>Lợi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ích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và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khó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khăn</w:t>
      </w:r>
      <w:proofErr w:type="spellEnd"/>
    </w:p>
    <w:p w14:paraId="52CE415F" w14:textId="77777777" w:rsidR="00D112A5" w:rsidRDefault="00D112A5" w:rsidP="00D112A5"/>
    <w:p w14:paraId="582A3D21" w14:textId="5AEBB87B" w:rsidR="007C76E9" w:rsidRDefault="007C76E9" w:rsidP="00D112A5">
      <w:pPr>
        <w:pStyle w:val="Heading3"/>
        <w:rPr>
          <w:rFonts w:asciiTheme="minorHAnsi" w:hAnsiTheme="minorHAnsi" w:cstheme="minorHAnsi"/>
          <w:b/>
          <w:i w:val="0"/>
          <w:sz w:val="44"/>
        </w:rPr>
      </w:pPr>
      <w:proofErr w:type="spellStart"/>
      <w:r>
        <w:rPr>
          <w:rFonts w:asciiTheme="minorHAnsi" w:hAnsiTheme="minorHAnsi" w:cstheme="minorHAnsi"/>
          <w:b/>
          <w:i w:val="0"/>
          <w:sz w:val="44"/>
        </w:rPr>
        <w:t>Cách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sử</w:t>
      </w:r>
      <w:proofErr w:type="spellEnd"/>
      <w:r>
        <w:rPr>
          <w:rFonts w:asciiTheme="minorHAnsi" w:hAnsiTheme="minorHAnsi" w:cstheme="minorHAnsi"/>
          <w:b/>
          <w:i w:val="0"/>
          <w:sz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i w:val="0"/>
          <w:sz w:val="44"/>
        </w:rPr>
        <w:t>dụng</w:t>
      </w:r>
      <w:proofErr w:type="spellEnd"/>
    </w:p>
    <w:p w14:paraId="00CE4BE3" w14:textId="10CEE9A3" w:rsidR="002338EF" w:rsidRPr="002338EF" w:rsidRDefault="00F568C0" w:rsidP="002338EF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Variable</w:t>
      </w:r>
      <w:r w:rsidR="00CE17BE" w:rsidRPr="002338EF">
        <w:rPr>
          <w:rFonts w:cstheme="minorHAnsi"/>
          <w:i/>
          <w:iCs/>
          <w:color w:val="auto"/>
          <w:sz w:val="28"/>
          <w:szCs w:val="24"/>
          <w:u w:val="single"/>
        </w:rPr>
        <w:t>:</w:t>
      </w:r>
    </w:p>
    <w:p w14:paraId="1F76F562" w14:textId="77777777" w:rsidR="00CE17BE" w:rsidRDefault="00CE17BE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</w:pPr>
    </w:p>
    <w:p w14:paraId="539DAC4E" w14:textId="2E2C2315" w:rsidR="00CE17BE" w:rsidRPr="00F568C0" w:rsidRDefault="00CE17BE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>&lt;scope&gt;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&lt;name</w:t>
      </w:r>
      <w:proofErr w:type="gramStart"/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&gt;</w:t>
      </w:r>
      <w:r w:rsidRPr="00F568C0">
        <w:rPr>
          <w:rFonts w:ascii="Consolas" w:eastAsia="Times New Roman" w:hAnsi="Consolas" w:cs="Times New Roman"/>
          <w:color w:val="F92672"/>
          <w:sz w:val="24"/>
          <w:szCs w:val="24"/>
          <w:lang w:eastAsia="vi-VN"/>
        </w:rPr>
        <w:t>?</w:t>
      </w:r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:</w:t>
      </w:r>
      <w:proofErr w:type="gram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 xml:space="preserve">&lt;type&gt; = 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&lt;value&gt; </w:t>
      </w:r>
    </w:p>
    <w:p w14:paraId="6E4A9AF7" w14:textId="77777777" w:rsidR="006348E9" w:rsidRPr="00F568C0" w:rsidRDefault="006348E9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</w:p>
    <w:p w14:paraId="5E336C8C" w14:textId="77777777" w:rsidR="00CE17BE" w:rsidRPr="00F568C0" w:rsidRDefault="00CE17BE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Ex: </w:t>
      </w: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>const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gramStart"/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props</w:t>
      </w:r>
      <w:r w:rsidRPr="00F568C0">
        <w:rPr>
          <w:rFonts w:ascii="Consolas" w:eastAsia="Times New Roman" w:hAnsi="Consolas" w:cs="Times New Roman"/>
          <w:color w:val="F92672"/>
          <w:sz w:val="24"/>
          <w:szCs w:val="24"/>
          <w:lang w:eastAsia="vi-VN"/>
        </w:rPr>
        <w:t>?</w:t>
      </w:r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:</w:t>
      </w:r>
      <w:proofErr w:type="gram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 xml:space="preserve">object = 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{</w:t>
      </w:r>
    </w:p>
    <w:p w14:paraId="00B16A6A" w14:textId="1A8CDD70" w:rsidR="00CE17BE" w:rsidRPr="00F568C0" w:rsidRDefault="00CE17BE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ab/>
        <w:t>Prop</w:t>
      </w:r>
      <w:proofErr w:type="gram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1</w:t>
      </w:r>
      <w:r w:rsidRPr="00F568C0">
        <w:rPr>
          <w:rFonts w:ascii="Consolas" w:eastAsia="Times New Roman" w:hAnsi="Consolas" w:cs="Times New Roman"/>
          <w:color w:val="F92672"/>
          <w:sz w:val="24"/>
          <w:szCs w:val="24"/>
          <w:lang w:eastAsia="vi-VN"/>
        </w:rPr>
        <w:t>?:</w:t>
      </w:r>
      <w:proofErr w:type="gram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="006348E9"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>‘hi’</w:t>
      </w:r>
    </w:p>
    <w:p w14:paraId="49521EEA" w14:textId="75E454BB" w:rsidR="00CE17BE" w:rsidRPr="00F568C0" w:rsidRDefault="00CE17BE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} </w:t>
      </w:r>
    </w:p>
    <w:p w14:paraId="53937322" w14:textId="0A8C4F22" w:rsidR="006348E9" w:rsidRPr="00F568C0" w:rsidRDefault="006348E9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</w:p>
    <w:p w14:paraId="43C4863F" w14:textId="25AC7CC0" w:rsidR="006348E9" w:rsidRPr="00F568C0" w:rsidRDefault="006348E9" w:rsidP="00CE17BE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//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khai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báo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biến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trong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vue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3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ts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proofErr w:type="spell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thông</w:t>
      </w:r>
      <w:proofErr w:type="spell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qua ref</w:t>
      </w:r>
    </w:p>
    <w:p w14:paraId="17E73DB6" w14:textId="1D3739C0" w:rsidR="006348E9" w:rsidRPr="00F568C0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vi-VN" w:eastAsia="vi-VN"/>
        </w:rPr>
        <w:t>const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refForm </w:t>
      </w:r>
      <w:r w:rsidRPr="00F568C0">
        <w:rPr>
          <w:rFonts w:ascii="Consolas" w:eastAsia="Times New Roman" w:hAnsi="Consolas" w:cs="Times New Roman"/>
          <w:color w:val="F92672"/>
          <w:sz w:val="24"/>
          <w:szCs w:val="24"/>
          <w:lang w:val="vi-VN" w:eastAsia="vi-VN"/>
        </w:rPr>
        <w:t>=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F568C0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ref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&lt;</w:t>
      </w:r>
      <w:r w:rsidRPr="00F568C0">
        <w:rPr>
          <w:rFonts w:ascii="Consolas" w:eastAsia="Times New Roman" w:hAnsi="Consolas" w:cs="Times New Roman"/>
          <w:color w:val="A6E22E"/>
          <w:sz w:val="24"/>
          <w:szCs w:val="24"/>
          <w:u w:val="single"/>
          <w:lang w:eastAsia="vi-VN"/>
        </w:rPr>
        <w:t>props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&gt;(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{</w:t>
      </w:r>
    </w:p>
    <w:p w14:paraId="6AAF2AED" w14:textId="0524F554" w:rsidR="006348E9" w:rsidRPr="00F568C0" w:rsidRDefault="006348E9" w:rsidP="006348E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Prop</w:t>
      </w:r>
      <w:proofErr w:type="gramStart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1</w:t>
      </w:r>
      <w:r w:rsidRPr="00F568C0">
        <w:rPr>
          <w:rFonts w:ascii="Consolas" w:eastAsia="Times New Roman" w:hAnsi="Consolas" w:cs="Times New Roman"/>
          <w:color w:val="F92672"/>
          <w:sz w:val="24"/>
          <w:szCs w:val="24"/>
          <w:lang w:eastAsia="vi-VN"/>
        </w:rPr>
        <w:t>?:</w:t>
      </w:r>
      <w:proofErr w:type="gramEnd"/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Pr="00F568C0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vi-VN"/>
        </w:rPr>
        <w:t>‘hi’</w:t>
      </w:r>
    </w:p>
    <w:p w14:paraId="08DE4664" w14:textId="6B59444B" w:rsidR="006348E9" w:rsidRPr="00F568C0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>}</w:t>
      </w:r>
      <w:r w:rsidRPr="00F568C0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)</w:t>
      </w:r>
    </w:p>
    <w:p w14:paraId="5A9DD4F9" w14:textId="77777777" w:rsidR="00E3282A" w:rsidRPr="006348E9" w:rsidRDefault="00E3282A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383A4EF0" w14:textId="7E2F9974" w:rsidR="00CE17BE" w:rsidRPr="002338EF" w:rsidRDefault="00CE17BE" w:rsidP="00F568C0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interface:</w:t>
      </w:r>
    </w:p>
    <w:p w14:paraId="44643D13" w14:textId="0D86103E" w:rsidR="00CA3129" w:rsidRPr="002338EF" w:rsidRDefault="00CA3129" w:rsidP="002338EF">
      <w:pPr>
        <w:pStyle w:val="Heading5"/>
        <w:numPr>
          <w:ilvl w:val="0"/>
          <w:numId w:val="20"/>
        </w:numPr>
        <w:ind w:left="1080"/>
        <w:rPr>
          <w:color w:val="auto"/>
        </w:rPr>
      </w:pPr>
      <w:proofErr w:type="spellStart"/>
      <w:r w:rsidRPr="002338EF">
        <w:rPr>
          <w:color w:val="auto"/>
        </w:rPr>
        <w:t>Kiểu</w:t>
      </w:r>
      <w:proofErr w:type="spellEnd"/>
      <w:r w:rsidRPr="002338EF">
        <w:rPr>
          <w:color w:val="auto"/>
        </w:rPr>
        <w:t xml:space="preserve"> </w:t>
      </w:r>
      <w:proofErr w:type="spellStart"/>
      <w:r w:rsidRPr="002338EF">
        <w:rPr>
          <w:color w:val="auto"/>
        </w:rPr>
        <w:t>cơ</w:t>
      </w:r>
      <w:proofErr w:type="spellEnd"/>
      <w:r w:rsidRPr="002338EF">
        <w:rPr>
          <w:color w:val="auto"/>
        </w:rPr>
        <w:t xml:space="preserve"> </w:t>
      </w:r>
      <w:proofErr w:type="spellStart"/>
      <w:r w:rsidRPr="002338EF">
        <w:rPr>
          <w:color w:val="auto"/>
        </w:rPr>
        <w:t>bản</w:t>
      </w:r>
      <w:proofErr w:type="spellEnd"/>
    </w:p>
    <w:p w14:paraId="0CCE64A7" w14:textId="77777777" w:rsidR="00CA3129" w:rsidRPr="009E7C15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interface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9E7C1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vi-VN"/>
        </w:rPr>
        <w:t>Props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{</w:t>
      </w:r>
    </w:p>
    <w:p w14:paraId="64F8079F" w14:textId="77777777" w:rsidR="00CA3129" w:rsidRPr="009E7C15" w:rsidRDefault="00CA3129" w:rsidP="00CA312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proofErr w:type="gramStart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popperInlineEnd</w:t>
      </w:r>
      <w:proofErr w:type="spellEnd"/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Boolean | Number</w:t>
      </w:r>
    </w:p>
    <w:p w14:paraId="1A495E5E" w14:textId="77777777" w:rsidR="00CA3129" w:rsidRPr="009E7C15" w:rsidRDefault="00CA3129" w:rsidP="00CA312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gramStart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tag</w:t>
      </w:r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string</w:t>
      </w:r>
    </w:p>
    <w:p w14:paraId="0BB5FC71" w14:textId="77777777" w:rsidR="00CA3129" w:rsidRPr="009E7C15" w:rsidRDefault="00CA3129" w:rsidP="00CA312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proofErr w:type="gramStart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contentContainerTag</w:t>
      </w:r>
      <w:proofErr w:type="spellEnd"/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string</w:t>
      </w:r>
    </w:p>
    <w:p w14:paraId="5FA228AE" w14:textId="77777777" w:rsidR="00CA3129" w:rsidRDefault="00CA3129" w:rsidP="00CA312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</w:pPr>
      <w:proofErr w:type="spellStart"/>
      <w:proofErr w:type="gramStart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isRtl</w:t>
      </w:r>
      <w:proofErr w:type="spellEnd"/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Boolean</w:t>
      </w:r>
    </w:p>
    <w:p w14:paraId="6AFF8CCD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  <w:t>[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propName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: </w:t>
      </w: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string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]</w:t>
      </w:r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any  =&gt;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Không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quy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định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số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lượng</w:t>
      </w:r>
      <w:proofErr w:type="spellEnd"/>
    </w:p>
    <w:p w14:paraId="68C97C65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14B62C80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2BD5DD01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Ex: </w:t>
      </w:r>
    </w:p>
    <w:p w14:paraId="468C332C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348E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refForm </w:t>
      </w: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ref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 w:rsidRPr="009E7C1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vi-VN"/>
        </w:rPr>
        <w:t>Props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&gt;()</w:t>
      </w:r>
    </w:p>
    <w:p w14:paraId="0B940796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ex: </w:t>
      </w:r>
    </w:p>
    <w:p w14:paraId="48F3CED9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\\ ta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có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1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đối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tượng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interface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hoặc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một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đối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tượng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bí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danh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(aliases)</w:t>
      </w:r>
    </w:p>
    <w:p w14:paraId="4C532E01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type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objectAliases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= {</w:t>
      </w:r>
    </w:p>
    <w:p w14:paraId="2E18A7AB" w14:textId="77777777" w:rsidR="00CA3129" w:rsidRPr="009A7C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  <w:t>Prop1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</w:p>
    <w:p w14:paraId="02E513A8" w14:textId="77777777" w:rsidR="00CA3129" w:rsidRPr="009A7C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Prop2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number</w:t>
      </w:r>
    </w:p>
    <w:p w14:paraId="292FC0EA" w14:textId="77777777" w:rsidR="00CA3129" w:rsidRPr="009A7C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Prop3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boolean</w:t>
      </w:r>
      <w:proofErr w:type="spellEnd"/>
    </w:p>
    <w:p w14:paraId="2808A349" w14:textId="77777777" w:rsidR="00CA3129" w:rsidRDefault="00CA3129" w:rsidP="00CA312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6E6CDC91" w14:textId="77777777" w:rsidR="00CA3129" w:rsidRPr="009E7C15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interface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vi-VN"/>
        </w:rPr>
        <w:t>expArr</w:t>
      </w:r>
      <w:proofErr w:type="spell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{</w:t>
      </w:r>
    </w:p>
    <w:p w14:paraId="61569797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A4063E" w:themeColor="accent6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lastRenderedPageBreak/>
        <w:t xml:space="preserve">  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property</w:t>
      </w:r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objectAliases</w:t>
      </w:r>
      <w:proofErr w:type="spellEnd"/>
      <w:r w:rsidRPr="009A7C29">
        <w:rPr>
          <w:rFonts w:ascii="Consolas" w:eastAsia="Times New Roman" w:hAnsi="Consolas" w:cs="Times New Roman"/>
          <w:color w:val="A4063E" w:themeColor="accent6"/>
          <w:sz w:val="21"/>
          <w:szCs w:val="21"/>
          <w:lang w:val="vi-VN" w:eastAsia="vi-VN"/>
        </w:rPr>
        <w:t>[]</w:t>
      </w:r>
      <w:r>
        <w:rPr>
          <w:rFonts w:ascii="Consolas" w:eastAsia="Times New Roman" w:hAnsi="Consolas" w:cs="Times New Roman"/>
          <w:color w:val="A4063E" w:themeColor="accent6"/>
          <w:sz w:val="21"/>
          <w:szCs w:val="21"/>
          <w:lang w:eastAsia="vi-VN"/>
        </w:rPr>
        <w:t xml:space="preserve"> </w:t>
      </w:r>
    </w:p>
    <w:p w14:paraId="520271DE" w14:textId="77777777" w:rsidR="00CA3129" w:rsidRPr="009E7C15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A4063E" w:themeColor="accent6"/>
          <w:sz w:val="21"/>
          <w:szCs w:val="21"/>
          <w:lang w:eastAsia="vi-VN"/>
        </w:rPr>
        <w:t xml:space="preserve">=&gt;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biểu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thị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cho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thuộc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tính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property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là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một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mảng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các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đối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>tượng</w:t>
      </w:r>
      <w:proofErr w:type="spellEnd"/>
      <w:r w:rsidRPr="009A7C29">
        <w:rPr>
          <w:rFonts w:ascii="Consolas" w:eastAsia="Times New Roman" w:hAnsi="Consolas" w:cs="Times New Roman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objectAliases</w:t>
      </w:r>
      <w:proofErr w:type="spellEnd"/>
    </w:p>
    <w:p w14:paraId="42D72EB6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3E5B5B16" w14:textId="43C59434" w:rsidR="00CA3129" w:rsidRDefault="00CA3129" w:rsidP="00CA3129"/>
    <w:p w14:paraId="0DD35FD1" w14:textId="73B72541" w:rsidR="00CA3129" w:rsidRPr="00F2786E" w:rsidRDefault="00CA3129" w:rsidP="00F2786E">
      <w:pPr>
        <w:pStyle w:val="ListParagraph"/>
        <w:numPr>
          <w:ilvl w:val="0"/>
          <w:numId w:val="17"/>
        </w:numPr>
        <w:rPr>
          <w:color w:val="161718" w:themeColor="text1"/>
        </w:rPr>
      </w:pPr>
      <w:proofErr w:type="spellStart"/>
      <w:r w:rsidRPr="00F2786E">
        <w:rPr>
          <w:color w:val="161718" w:themeColor="text1"/>
        </w:rPr>
        <w:t>Kiểu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không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quy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định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số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lượng</w:t>
      </w:r>
      <w:proofErr w:type="spellEnd"/>
    </w:p>
    <w:p w14:paraId="4C6AA326" w14:textId="233A55C3" w:rsidR="00CA3129" w:rsidRPr="009E7C15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interface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myArray 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4CC56DC9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  <w:t>[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propName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: </w:t>
      </w: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string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]</w:t>
      </w:r>
      <w:r w:rsidRPr="009E7C15"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?:</w:t>
      </w:r>
      <w:proofErr w:type="gramEnd"/>
      <w:r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any  =&gt;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Không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quy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định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số</w:t>
      </w:r>
      <w:proofErr w:type="spellEnd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lượng</w:t>
      </w:r>
      <w:proofErr w:type="spellEnd"/>
    </w:p>
    <w:p w14:paraId="4D118DE3" w14:textId="0DBBC4D4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777AB8A0" w14:textId="6E076CAA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Ex:</w:t>
      </w:r>
    </w:p>
    <w:p w14:paraId="2DE0B4FD" w14:textId="04C63AAC" w:rsidR="00CA3129" w:rsidRP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let myArray: StringArray;</w:t>
      </w:r>
    </w:p>
    <w:p w14:paraId="7F870143" w14:textId="77777777" w:rsidR="00CA3129" w:rsidRP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myArray = ["Bob", "Fred"];</w:t>
      </w:r>
    </w:p>
    <w:p w14:paraId="10EC3B42" w14:textId="77777777" w:rsidR="00CA3129" w:rsidRDefault="00CA3129" w:rsidP="00CA31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2157EDBA" w14:textId="3D9A61D7" w:rsidR="00CA3129" w:rsidRDefault="00CA3129" w:rsidP="00CA3129"/>
    <w:p w14:paraId="5F402A3C" w14:textId="4E0F7328" w:rsidR="00725BEA" w:rsidRPr="00F2786E" w:rsidRDefault="00725BEA" w:rsidP="00F2786E">
      <w:pPr>
        <w:pStyle w:val="ListParagraph"/>
        <w:numPr>
          <w:ilvl w:val="0"/>
          <w:numId w:val="17"/>
        </w:numPr>
        <w:rPr>
          <w:color w:val="161718" w:themeColor="text1"/>
        </w:rPr>
      </w:pPr>
      <w:proofErr w:type="spellStart"/>
      <w:r w:rsidRPr="00F2786E">
        <w:rPr>
          <w:color w:val="161718" w:themeColor="text1"/>
        </w:rPr>
        <w:t>Kiểu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lấy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giá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trị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là</w:t>
      </w:r>
      <w:proofErr w:type="spellEnd"/>
      <w:r w:rsidRPr="00F2786E">
        <w:rPr>
          <w:color w:val="161718" w:themeColor="text1"/>
        </w:rPr>
        <w:t xml:space="preserve"> key </w:t>
      </w:r>
      <w:proofErr w:type="spellStart"/>
      <w:r w:rsidRPr="00F2786E">
        <w:rPr>
          <w:color w:val="161718" w:themeColor="text1"/>
        </w:rPr>
        <w:t>của</w:t>
      </w:r>
      <w:proofErr w:type="spellEnd"/>
      <w:r w:rsidRPr="00F2786E">
        <w:rPr>
          <w:color w:val="161718" w:themeColor="text1"/>
        </w:rPr>
        <w:t xml:space="preserve"> </w:t>
      </w:r>
      <w:proofErr w:type="spellStart"/>
      <w:r w:rsidRPr="00F2786E">
        <w:rPr>
          <w:color w:val="161718" w:themeColor="text1"/>
        </w:rPr>
        <w:t>một</w:t>
      </w:r>
      <w:proofErr w:type="spellEnd"/>
      <w:r w:rsidRPr="00F2786E">
        <w:rPr>
          <w:color w:val="161718" w:themeColor="text1"/>
        </w:rPr>
        <w:t xml:space="preserve"> interface </w:t>
      </w:r>
      <w:proofErr w:type="spellStart"/>
      <w:r w:rsidRPr="00F2786E">
        <w:rPr>
          <w:color w:val="161718" w:themeColor="text1"/>
        </w:rPr>
        <w:t>khác</w:t>
      </w:r>
      <w:proofErr w:type="spellEnd"/>
    </w:p>
    <w:p w14:paraId="17209AE5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interface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Status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58E307E6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Verified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</w:p>
    <w:p w14:paraId="18B2F20D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Rejected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</w:p>
    <w:p w14:paraId="23FC9AFD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Pending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</w:p>
    <w:p w14:paraId="2CD2B394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</w:t>
      </w:r>
    </w:p>
    <w:p w14:paraId="234FB570" w14:textId="77777777" w:rsid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</w:pPr>
    </w:p>
    <w:p w14:paraId="3BA12ACC" w14:textId="76ED13A3" w:rsidR="00725BEA" w:rsidRPr="009E7C15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vi-VN"/>
        </w:rPr>
        <w:t>interface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Transition</w:t>
      </w: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{</w:t>
      </w:r>
    </w:p>
    <w:p w14:paraId="30F39646" w14:textId="12BAE539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status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keyof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Status</w:t>
      </w:r>
    </w:p>
    <w:p w14:paraId="0BD8BDD2" w14:textId="77777777" w:rsid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E7C15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14F6D238" w14:textId="77777777" w:rsid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Ex:</w:t>
      </w:r>
    </w:p>
    <w:p w14:paraId="1C28F850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lastTransitions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Transition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[] </w:t>
      </w:r>
      <w:r w:rsidRPr="00725BE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 xml:space="preserve"> 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[</w:t>
      </w:r>
    </w:p>
    <w:p w14:paraId="6ACAD4C0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{</w:t>
      </w:r>
    </w:p>
    <w:p w14:paraId="1E0736E3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status: </w:t>
      </w:r>
      <w:r w:rsidRPr="00725BE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'Verified'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1AA7128E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},</w:t>
      </w:r>
    </w:p>
    <w:p w14:paraId="167F8211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{</w:t>
      </w:r>
    </w:p>
    <w:p w14:paraId="08077C07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status: </w:t>
      </w:r>
      <w:r w:rsidRPr="00725BE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'Rejected'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521B2BF0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},</w:t>
      </w:r>
    </w:p>
    <w:p w14:paraId="58079E0E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{</w:t>
      </w:r>
    </w:p>
    <w:p w14:paraId="67BF8002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status: </w:t>
      </w:r>
      <w:r w:rsidRPr="00725BE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'Pending'</w:t>
      </w: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3B7F824B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},</w:t>
      </w:r>
    </w:p>
    <w:p w14:paraId="3989FA65" w14:textId="777777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725B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]</w:t>
      </w:r>
    </w:p>
    <w:p w14:paraId="384EBD58" w14:textId="7D57D977" w:rsidR="00725BEA" w:rsidRP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32A1DC89" w14:textId="77777777" w:rsidR="00725BEA" w:rsidRDefault="00725BEA" w:rsidP="00725B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6A83D2F" w14:textId="77777777" w:rsidR="00725BEA" w:rsidRPr="00CE17BE" w:rsidRDefault="00725BEA" w:rsidP="00CA3129"/>
    <w:p w14:paraId="020295D2" w14:textId="3B08B3E8" w:rsidR="00CE17BE" w:rsidRPr="00F2786E" w:rsidRDefault="00CA3129" w:rsidP="00F2786E">
      <w:pPr>
        <w:pStyle w:val="ListParagraph"/>
        <w:numPr>
          <w:ilvl w:val="0"/>
          <w:numId w:val="17"/>
        </w:numPr>
        <w:rPr>
          <w:color w:val="161718" w:themeColor="text1"/>
        </w:rPr>
      </w:pPr>
      <w:proofErr w:type="spellStart"/>
      <w:r w:rsidRPr="00F2786E">
        <w:rPr>
          <w:color w:val="161718" w:themeColor="text1"/>
        </w:rPr>
        <w:t>Kiểu</w:t>
      </w:r>
      <w:proofErr w:type="spellEnd"/>
      <w:r w:rsidRPr="00F2786E">
        <w:rPr>
          <w:color w:val="161718" w:themeColor="text1"/>
        </w:rPr>
        <w:t xml:space="preserve"> function</w:t>
      </w:r>
    </w:p>
    <w:p w14:paraId="21CB6930" w14:textId="2008191D" w:rsidR="00471894" w:rsidRDefault="00471894" w:rsidP="009A7C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09B11685" w14:textId="5EC1613F" w:rsidR="003E7EC0" w:rsidRDefault="003E7EC0" w:rsidP="009A7C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04D2333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interface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SearchFunc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0A4C3BAA" w14:textId="74445E5D" w:rsidR="00471894" w:rsidRPr="003E7EC0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(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source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subString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;</w:t>
      </w:r>
    </w:p>
    <w:p w14:paraId="29999DF5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</w:t>
      </w:r>
    </w:p>
    <w:p w14:paraId="054D9880" w14:textId="77777777" w:rsidR="00471894" w:rsidRPr="003E7EC0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=&gt;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Kiểu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property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trên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là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kiểu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function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và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giá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trị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output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của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function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là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Boolean </w:t>
      </w:r>
      <w:proofErr w:type="spell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hoặc</w:t>
      </w:r>
      <w:proofErr w:type="spell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gramStart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void ,</w:t>
      </w:r>
      <w:proofErr w:type="gramEnd"/>
      <w:r w:rsidRPr="003E7EC0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…</w:t>
      </w:r>
    </w:p>
    <w:p w14:paraId="732B5447" w14:textId="77777777" w:rsidR="00471894" w:rsidRPr="003E7EC0" w:rsidRDefault="00471894" w:rsidP="009A7C2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A5DF3BC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let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mySearch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SearchFunc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;</w:t>
      </w:r>
    </w:p>
    <w:p w14:paraId="315C6F74" w14:textId="01D6FAFC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="003E7EC0"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</w:p>
    <w:p w14:paraId="422C8E28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mySearch 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function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(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source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subString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42566647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 </w:t>
      </w:r>
      <w:r w:rsidRPr="004718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let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result 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source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.</w:t>
      </w:r>
      <w:r w:rsidRPr="00471894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search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47189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subString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);</w:t>
      </w:r>
    </w:p>
    <w:p w14:paraId="079E9228" w14:textId="77777777" w:rsidR="00471894" w:rsidRP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 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return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result 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&gt;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71894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-</w:t>
      </w:r>
      <w:r w:rsidRPr="00471894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1</w:t>
      </w: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;</w:t>
      </w:r>
    </w:p>
    <w:p w14:paraId="6959AC45" w14:textId="0C24C920" w:rsidR="00471894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71894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};</w:t>
      </w:r>
    </w:p>
    <w:p w14:paraId="7A449003" w14:textId="04444CE3" w:rsidR="003E7EC0" w:rsidRDefault="003E7EC0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4B4646D4" w14:textId="004FAB77" w:rsidR="00CA3129" w:rsidRPr="00471894" w:rsidRDefault="00CA3129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***note: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tích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hợp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vào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emit</w:t>
      </w:r>
    </w:p>
    <w:p w14:paraId="71FB78DE" w14:textId="1FCF9D1B" w:rsidR="00471894" w:rsidRPr="006348E9" w:rsidRDefault="00471894" w:rsidP="0047189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35661F49" w14:textId="4F418672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2CD76382" w14:textId="11ABF550" w:rsidR="003E7EC0" w:rsidRPr="00F2786E" w:rsidRDefault="00F2786E" w:rsidP="00F2786E">
      <w:pPr>
        <w:pStyle w:val="ListParagraph"/>
        <w:numPr>
          <w:ilvl w:val="0"/>
          <w:numId w:val="17"/>
        </w:numPr>
        <w:rPr>
          <w:rStyle w:val="nx"/>
        </w:rPr>
      </w:pPr>
      <w:proofErr w:type="spellStart"/>
      <w:r>
        <w:rPr>
          <w:color w:val="auto"/>
        </w:rPr>
        <w:t>Tham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số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chỉ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đọc</w:t>
      </w:r>
      <w:proofErr w:type="spellEnd"/>
      <w:r>
        <w:rPr>
          <w:color w:val="auto"/>
        </w:rPr>
        <w:t xml:space="preserve">: </w:t>
      </w:r>
      <w:proofErr w:type="spellStart"/>
      <w:r>
        <w:rPr>
          <w:rStyle w:val="nx"/>
          <w:rFonts w:ascii="Consolas" w:hAnsi="Consolas"/>
          <w:color w:val="01A0E4"/>
        </w:rPr>
        <w:t>readonly</w:t>
      </w:r>
      <w:proofErr w:type="spellEnd"/>
    </w:p>
    <w:p w14:paraId="0CEEC5FF" w14:textId="00D3DE70" w:rsidR="00F2786E" w:rsidRPr="00F2786E" w:rsidRDefault="00F2786E" w:rsidP="00F2786E">
      <w:pPr>
        <w:pStyle w:val="ListParagraph"/>
      </w:pPr>
      <w:proofErr w:type="spellStart"/>
      <w:r>
        <w:rPr>
          <w:color w:val="auto"/>
        </w:rPr>
        <w:t>Không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thể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thay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đổi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giá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trị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chỉ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phép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đọc</w:t>
      </w:r>
      <w:proofErr w:type="spellEnd"/>
    </w:p>
    <w:p w14:paraId="662BC642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Style w:val="kr"/>
          <w:rFonts w:ascii="Consolas" w:hAnsi="Consolas"/>
          <w:color w:val="A16A94"/>
        </w:rPr>
        <w:t>interface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Citizen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3861CAC3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l"/>
          <w:rFonts w:ascii="Consolas" w:hAnsi="Consolas"/>
          <w:color w:val="F7F7F7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;</w:t>
      </w:r>
    </w:p>
    <w:p w14:paraId="1AAC6D30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x"/>
          <w:rFonts w:ascii="Consolas" w:hAnsi="Consolas"/>
          <w:color w:val="01A0E4"/>
        </w:rPr>
        <w:t>readonly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SSN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number</w:t>
      </w:r>
      <w:r>
        <w:rPr>
          <w:rStyle w:val="p"/>
          <w:rFonts w:ascii="Consolas" w:hAnsi="Consolas"/>
          <w:color w:val="F7F7F7"/>
        </w:rPr>
        <w:t>;</w:t>
      </w:r>
    </w:p>
    <w:p w14:paraId="63E595D0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Style w:val="p"/>
          <w:rFonts w:ascii="Consolas" w:hAnsi="Consolas"/>
          <w:color w:val="F7F7F7"/>
        </w:rPr>
        <w:t>}</w:t>
      </w:r>
    </w:p>
    <w:p w14:paraId="79B1426C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</w:p>
    <w:p w14:paraId="204E1EB9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let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personObj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Citizen</w:t>
      </w:r>
      <w:r>
        <w:rPr>
          <w:rFonts w:ascii="Consolas" w:hAnsi="Consolas"/>
          <w:color w:val="F7F7F7"/>
        </w:rPr>
        <w:t xml:space="preserve"> 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  <w:r>
        <w:rPr>
          <w:rFonts w:ascii="Consolas" w:hAnsi="Consolas"/>
          <w:color w:val="F7F7F7"/>
        </w:rPr>
        <w:t xml:space="preserve"> </w:t>
      </w:r>
      <w:r>
        <w:rPr>
          <w:rStyle w:val="na"/>
          <w:rFonts w:ascii="Consolas" w:hAnsi="Consolas"/>
          <w:color w:val="01A0E4"/>
        </w:rPr>
        <w:t>SSN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mi"/>
          <w:rFonts w:ascii="Consolas" w:hAnsi="Consolas"/>
          <w:color w:val="E8BBD0"/>
        </w:rPr>
        <w:t>110555444</w:t>
      </w:r>
      <w:r>
        <w:rPr>
          <w:rStyle w:val="p"/>
          <w:rFonts w:ascii="Consolas" w:hAnsi="Consolas"/>
          <w:color w:val="F7F7F7"/>
        </w:rPr>
        <w:t>,</w:t>
      </w:r>
      <w:r>
        <w:rPr>
          <w:rFonts w:ascii="Consolas" w:hAnsi="Consolas"/>
          <w:color w:val="F7F7F7"/>
        </w:rPr>
        <w:t xml:space="preserve"> </w:t>
      </w:r>
      <w:r>
        <w:rPr>
          <w:rStyle w:val="na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s1"/>
          <w:rFonts w:ascii="Consolas" w:hAnsi="Consolas"/>
          <w:color w:val="01A252"/>
        </w:rPr>
        <w:t>James Bond</w:t>
      </w:r>
      <w:r>
        <w:rPr>
          <w:rStyle w:val="dl"/>
          <w:rFonts w:ascii="Consolas" w:hAnsi="Consolas"/>
          <w:color w:val="F7F7F7"/>
        </w:rPr>
        <w:t>'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}</w:t>
      </w:r>
    </w:p>
    <w:p w14:paraId="6FFD71DA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</w:p>
    <w:p w14:paraId="69059F72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Style w:val="nx"/>
          <w:rFonts w:ascii="Consolas" w:hAnsi="Consolas"/>
          <w:color w:val="01A0E4"/>
        </w:rPr>
        <w:t>personObj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name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s1"/>
          <w:rFonts w:ascii="Consolas" w:hAnsi="Consolas"/>
          <w:color w:val="01A252"/>
        </w:rPr>
        <w:t>Steve Smith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p"/>
          <w:rFonts w:ascii="Consolas" w:hAnsi="Consolas"/>
          <w:color w:val="F7F7F7"/>
        </w:rPr>
        <w:t>;</w:t>
      </w:r>
      <w:r>
        <w:rPr>
          <w:rFonts w:ascii="Consolas" w:hAnsi="Consolas"/>
          <w:color w:val="F7F7F7"/>
        </w:rPr>
        <w:t xml:space="preserve"> </w:t>
      </w:r>
      <w:r>
        <w:rPr>
          <w:rStyle w:val="c1"/>
          <w:rFonts w:ascii="Consolas" w:hAnsi="Consolas"/>
          <w:color w:val="5C5855"/>
        </w:rPr>
        <w:t>// OK</w:t>
      </w:r>
    </w:p>
    <w:p w14:paraId="17C2BDF2" w14:textId="77777777" w:rsidR="00F2786E" w:rsidRDefault="00F2786E" w:rsidP="00F2786E">
      <w:pPr>
        <w:pStyle w:val="HTMLPreformatted"/>
        <w:shd w:val="clear" w:color="auto" w:fill="090300"/>
        <w:ind w:left="720"/>
        <w:jc w:val="both"/>
        <w:rPr>
          <w:rFonts w:ascii="Consolas" w:hAnsi="Consolas"/>
          <w:color w:val="F7F7F7"/>
        </w:rPr>
      </w:pPr>
      <w:r>
        <w:rPr>
          <w:rStyle w:val="nx"/>
          <w:rFonts w:ascii="Consolas" w:hAnsi="Consolas"/>
          <w:color w:val="01A0E4"/>
        </w:rPr>
        <w:t>personObj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SSN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s1"/>
          <w:rFonts w:ascii="Consolas" w:hAnsi="Consolas"/>
          <w:color w:val="01A252"/>
        </w:rPr>
        <w:t>333666888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p"/>
          <w:rFonts w:ascii="Consolas" w:hAnsi="Consolas"/>
          <w:color w:val="F7F7F7"/>
        </w:rPr>
        <w:t>;</w:t>
      </w:r>
      <w:r>
        <w:rPr>
          <w:rFonts w:ascii="Consolas" w:hAnsi="Consolas"/>
          <w:color w:val="F7F7F7"/>
        </w:rPr>
        <w:t xml:space="preserve"> </w:t>
      </w:r>
      <w:r>
        <w:rPr>
          <w:rStyle w:val="c1"/>
          <w:rFonts w:ascii="Consolas" w:hAnsi="Consolas"/>
          <w:color w:val="5C5855"/>
        </w:rPr>
        <w:t>// Compiler Error</w:t>
      </w:r>
    </w:p>
    <w:p w14:paraId="739511A6" w14:textId="411714CD" w:rsidR="00F2786E" w:rsidRDefault="00F2786E" w:rsidP="00F2786E"/>
    <w:p w14:paraId="7FB2ACCE" w14:textId="5F42F782" w:rsidR="00F2786E" w:rsidRPr="00F2786E" w:rsidRDefault="00F2786E" w:rsidP="00F2786E">
      <w:pPr>
        <w:pStyle w:val="ListParagraph"/>
        <w:numPr>
          <w:ilvl w:val="0"/>
          <w:numId w:val="17"/>
        </w:numPr>
      </w:pPr>
      <w:proofErr w:type="spellStart"/>
      <w:r>
        <w:rPr>
          <w:color w:val="auto"/>
        </w:rPr>
        <w:t>Kế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thừa</w:t>
      </w:r>
      <w:proofErr w:type="spellEnd"/>
      <w:r>
        <w:rPr>
          <w:color w:val="auto"/>
        </w:rPr>
        <w:t xml:space="preserve"> interface: </w:t>
      </w:r>
      <w:proofErr w:type="spellStart"/>
      <w:r>
        <w:rPr>
          <w:color w:val="auto"/>
        </w:rPr>
        <w:t>Thường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dung </w:t>
      </w:r>
      <w:proofErr w:type="spellStart"/>
      <w:r>
        <w:rPr>
          <w:color w:val="auto"/>
        </w:rPr>
        <w:t>cho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các</w:t>
      </w:r>
      <w:proofErr w:type="spellEnd"/>
      <w:r>
        <w:rPr>
          <w:color w:val="auto"/>
        </w:rPr>
        <w:t xml:space="preserve"> interface global cha</w:t>
      </w:r>
    </w:p>
    <w:tbl>
      <w:tblPr>
        <w:tblW w:w="9914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"/>
        <w:gridCol w:w="9344"/>
      </w:tblGrid>
      <w:tr w:rsidR="00F2786E" w:rsidRPr="00F2786E" w14:paraId="29CCD43F" w14:textId="77777777" w:rsidTr="00F2786E">
        <w:trPr>
          <w:trHeight w:val="3150"/>
        </w:trPr>
        <w:tc>
          <w:tcPr>
            <w:tcW w:w="0" w:type="auto"/>
            <w:shd w:val="clear" w:color="auto" w:fill="090300"/>
            <w:vAlign w:val="center"/>
            <w:hideMark/>
          </w:tcPr>
          <w:p w14:paraId="1EC9B09C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3A891ED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3970497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23BE1DC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4F898887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6A477B1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5349BEE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4F2C86F1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7A41B72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461C005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3B46448D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11C0B67C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29255DAF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1987C39D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08682AFD" w14:textId="77777777" w:rsidR="00F2786E" w:rsidRPr="00F2786E" w:rsidRDefault="00F2786E" w:rsidP="00F2786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1F45F44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IPerson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59B9A68E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4237701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gender: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3D4591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646B3B78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00D5628F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extends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IPerson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1532B40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530831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412146C8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34A544C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empObj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434BF27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</w:t>
            </w:r>
          </w:p>
          <w:p w14:paraId="53A0875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:"</w:t>
            </w:r>
            <w:r w:rsidRPr="00F2786E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Bill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",</w:t>
            </w:r>
          </w:p>
          <w:p w14:paraId="507591A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gender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:"</w:t>
            </w:r>
            <w:r w:rsidRPr="00F2786E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Male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</w:t>
            </w:r>
          </w:p>
          <w:p w14:paraId="4961036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</w:tc>
      </w:tr>
    </w:tbl>
    <w:p w14:paraId="260609E3" w14:textId="77777777" w:rsidR="00F2786E" w:rsidRPr="00F2786E" w:rsidRDefault="00F2786E" w:rsidP="00F2786E">
      <w:pPr>
        <w:pStyle w:val="ListParagraph"/>
        <w:rPr>
          <w:rStyle w:val="nx"/>
        </w:rPr>
      </w:pPr>
    </w:p>
    <w:p w14:paraId="790A9052" w14:textId="4B75AD9C" w:rsidR="00F2786E" w:rsidRPr="00F2786E" w:rsidRDefault="00F2786E" w:rsidP="00F2786E">
      <w:pPr>
        <w:pStyle w:val="ListParagraph"/>
        <w:numPr>
          <w:ilvl w:val="0"/>
          <w:numId w:val="17"/>
        </w:numPr>
      </w:pPr>
      <w:r>
        <w:rPr>
          <w:color w:val="auto"/>
        </w:rPr>
        <w:t xml:space="preserve">Class </w:t>
      </w:r>
      <w:proofErr w:type="spellStart"/>
      <w:r>
        <w:rPr>
          <w:color w:val="auto"/>
        </w:rPr>
        <w:t>kế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thừ</w:t>
      </w:r>
      <w:proofErr w:type="spellEnd"/>
      <w:r>
        <w:rPr>
          <w:color w:val="auto"/>
        </w:rPr>
        <w:t xml:space="preserve"> interface: implement </w:t>
      </w:r>
      <w:proofErr w:type="gramStart"/>
      <w:r>
        <w:rPr>
          <w:color w:val="auto"/>
        </w:rPr>
        <w:t>interface</w:t>
      </w:r>
      <w:proofErr w:type="gramEnd"/>
    </w:p>
    <w:p w14:paraId="7C920BA4" w14:textId="52C95F93" w:rsidR="00F2786E" w:rsidRDefault="00F2786E" w:rsidP="00F2786E">
      <w:pPr>
        <w:pStyle w:val="ListParagraph"/>
        <w:rPr>
          <w:color w:val="auto"/>
        </w:rPr>
      </w:pPr>
      <w:proofErr w:type="spellStart"/>
      <w:r>
        <w:rPr>
          <w:color w:val="auto"/>
        </w:rPr>
        <w:t>Cũng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như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các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ngôn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ngữ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khác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cũng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hỗ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trợ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một</w:t>
      </w:r>
      <w:proofErr w:type="spellEnd"/>
      <w:r>
        <w:rPr>
          <w:color w:val="auto"/>
        </w:rPr>
        <w:t xml:space="preserve"> class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đặt</w:t>
      </w:r>
      <w:proofErr w:type="spellEnd"/>
      <w:r>
        <w:rPr>
          <w:color w:val="auto"/>
        </w:rPr>
        <w:t xml:space="preserve"> interface</w:t>
      </w:r>
    </w:p>
    <w:tbl>
      <w:tblPr>
        <w:tblW w:w="10111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"/>
        <w:gridCol w:w="9628"/>
      </w:tblGrid>
      <w:tr w:rsidR="00F2786E" w:rsidRPr="00F2786E" w14:paraId="2E36CA19" w14:textId="77777777" w:rsidTr="00F2786E">
        <w:trPr>
          <w:trHeight w:val="4785"/>
        </w:trPr>
        <w:tc>
          <w:tcPr>
            <w:tcW w:w="0" w:type="auto"/>
            <w:shd w:val="clear" w:color="auto" w:fill="090300"/>
            <w:vAlign w:val="center"/>
            <w:hideMark/>
          </w:tcPr>
          <w:p w14:paraId="1E6894E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lastRenderedPageBreak/>
              <w:t>1</w:t>
            </w:r>
          </w:p>
          <w:p w14:paraId="2D259FA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176A06C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5992127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53DA94AD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038694F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5D0D21E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BDA0C1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570E5CD1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5D0B99F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211D682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0030689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5C29684F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3B93776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2359082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15</w:t>
            </w:r>
          </w:p>
          <w:p w14:paraId="2999C60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16</w:t>
            </w:r>
          </w:p>
          <w:p w14:paraId="0B4F1E4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17</w:t>
            </w:r>
          </w:p>
          <w:p w14:paraId="7548C5C1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18</w:t>
            </w:r>
          </w:p>
          <w:p w14:paraId="03D7800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19</w:t>
            </w:r>
          </w:p>
          <w:p w14:paraId="7D56D98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20</w:t>
            </w:r>
          </w:p>
          <w:p w14:paraId="07E3826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21</w:t>
            </w:r>
          </w:p>
          <w:p w14:paraId="3E0EA786" w14:textId="77777777" w:rsidR="00F2786E" w:rsidRPr="00F2786E" w:rsidRDefault="00F2786E" w:rsidP="00F2786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533D8E0E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7B7F88C6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6AEFE07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254342C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getSalary:(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=&gt;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3626FD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0268C47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08453E9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implements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637F771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2C0848FF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4E52A2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68F6AB1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{ </w:t>
            </w:r>
          </w:p>
          <w:p w14:paraId="76FCF58B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       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164CF67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       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737590A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003A9E7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3DE591A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getSalary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):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640D2FC8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return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20000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8EF051D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34A4143C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15A90E74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119C24A7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F2786E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</w:tc>
      </w:tr>
    </w:tbl>
    <w:p w14:paraId="3895CCB7" w14:textId="47AF09FB" w:rsidR="00F2786E" w:rsidRPr="00F2786E" w:rsidRDefault="00F2786E" w:rsidP="00F2786E">
      <w:pPr>
        <w:pStyle w:val="ListParagraph"/>
        <w:numPr>
          <w:ilvl w:val="0"/>
          <w:numId w:val="17"/>
        </w:numPr>
      </w:pPr>
      <w:r>
        <w:rPr>
          <w:color w:val="auto"/>
        </w:rPr>
        <w:t>Generic interface:</w:t>
      </w:r>
    </w:p>
    <w:p w14:paraId="211EC1F2" w14:textId="68D2C5CC" w:rsidR="00F2786E" w:rsidRDefault="00F2786E" w:rsidP="00F2786E">
      <w:pPr>
        <w:pStyle w:val="ListParagraph"/>
        <w:rPr>
          <w:color w:val="auto"/>
        </w:rPr>
      </w:pPr>
      <w:r>
        <w:rPr>
          <w:color w:val="auto"/>
        </w:rPr>
        <w:t xml:space="preserve">Ts interface </w:t>
      </w:r>
      <w:proofErr w:type="spellStart"/>
      <w:r>
        <w:rPr>
          <w:color w:val="auto"/>
        </w:rPr>
        <w:t>cũng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phép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đặt</w:t>
      </w:r>
      <w:proofErr w:type="spellEnd"/>
      <w:r>
        <w:rPr>
          <w:color w:val="auto"/>
        </w:rPr>
        <w:t xml:space="preserve"> generic</w:t>
      </w:r>
    </w:p>
    <w:tbl>
      <w:tblPr>
        <w:tblW w:w="10148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"/>
        <w:gridCol w:w="9957"/>
      </w:tblGrid>
      <w:tr w:rsidR="00F2786E" w:rsidRPr="00F2786E" w14:paraId="4327CE49" w14:textId="77777777" w:rsidTr="00F2786E">
        <w:trPr>
          <w:trHeight w:val="1664"/>
        </w:trPr>
        <w:tc>
          <w:tcPr>
            <w:tcW w:w="0" w:type="auto"/>
            <w:shd w:val="clear" w:color="auto" w:fill="090300"/>
            <w:vAlign w:val="center"/>
            <w:hideMark/>
          </w:tcPr>
          <w:p w14:paraId="5C83C296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45CCE901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6113B68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4C4D8FB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568E337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28587475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64787063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7B7C7588" w14:textId="77777777" w:rsidR="00F2786E" w:rsidRPr="00F2786E" w:rsidRDefault="00F2786E" w:rsidP="00F2786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70B5CE0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KeyPair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&lt;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U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&gt;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09ACCFE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45B0E580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value: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U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2E6140C2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63FE2379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27A3C05C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kv1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KeyPair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&lt;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&gt;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value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:"</w:t>
            </w:r>
            <w:r w:rsidRPr="00F2786E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}; </w:t>
            </w:r>
            <w:r w:rsidRPr="00F2786E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5017565F" w14:textId="77777777" w:rsidR="00F2786E" w:rsidRPr="00F2786E" w:rsidRDefault="00F2786E" w:rsidP="00F2786E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2786E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kv2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KeyPair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&lt;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&gt;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2786E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key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2786E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value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2786E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12345</w:t>
            </w:r>
            <w:r w:rsidRPr="00F2786E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}; </w:t>
            </w:r>
            <w:r w:rsidRPr="00F2786E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2A596942" w14:textId="77777777" w:rsidR="00F2786E" w:rsidRPr="00F2786E" w:rsidRDefault="00F2786E" w:rsidP="00F2786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78FB2089" w14:textId="77777777" w:rsidR="00F2786E" w:rsidRPr="00F2786E" w:rsidRDefault="00F2786E" w:rsidP="00F2786E">
      <w:pPr>
        <w:pStyle w:val="ListParagraph"/>
      </w:pPr>
    </w:p>
    <w:p w14:paraId="12647687" w14:textId="1B2082FD" w:rsidR="00F2786E" w:rsidRPr="00F2786E" w:rsidRDefault="00F2786E" w:rsidP="00F2786E">
      <w:pPr>
        <w:pStyle w:val="ListParagraph"/>
        <w:rPr>
          <w:color w:val="auto"/>
        </w:rPr>
      </w:pPr>
      <w:proofErr w:type="spellStart"/>
      <w:r>
        <w:rPr>
          <w:color w:val="auto"/>
        </w:rPr>
        <w:t>Giúp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hoạt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kiểu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dữ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liệu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hơn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cho</w:t>
      </w:r>
      <w:proofErr w:type="spellEnd"/>
      <w:r>
        <w:rPr>
          <w:color w:val="auto"/>
        </w:rPr>
        <w:t xml:space="preserve"> interface</w:t>
      </w:r>
    </w:p>
    <w:p w14:paraId="2D85C3BB" w14:textId="77777777" w:rsidR="00F2786E" w:rsidRDefault="00F2786E" w:rsidP="00F2786E"/>
    <w:p w14:paraId="7886647F" w14:textId="6A366439" w:rsidR="006348E9" w:rsidRPr="002338EF" w:rsidRDefault="006348E9" w:rsidP="00F568C0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Function:</w:t>
      </w:r>
    </w:p>
    <w:p w14:paraId="6DE30DC2" w14:textId="57A910DD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vi-VN" w:eastAsia="vi-VN"/>
        </w:rPr>
        <w:t>const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resetEvent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2338EF">
        <w:rPr>
          <w:rFonts w:ascii="Consolas" w:eastAsia="Times New Roman" w:hAnsi="Consolas" w:cs="Times New Roman"/>
          <w:color w:val="F92672"/>
          <w:sz w:val="24"/>
          <w:szCs w:val="24"/>
          <w:lang w:val="vi-VN" w:eastAsia="vi-VN"/>
        </w:rPr>
        <w:t>: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u w:val="single"/>
          <w:lang w:val="vi-VN" w:eastAsia="vi-VN"/>
        </w:rPr>
        <w:t>EventSourceFunc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2338EF">
        <w:rPr>
          <w:rFonts w:ascii="Consolas" w:eastAsia="Times New Roman" w:hAnsi="Consolas" w:cs="Times New Roman"/>
          <w:color w:val="F92672"/>
          <w:sz w:val="24"/>
          <w:szCs w:val="24"/>
          <w:lang w:val="vi-VN" w:eastAsia="vi-VN"/>
        </w:rPr>
        <w:t>=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(</w:t>
      </w:r>
      <w:r w:rsidRPr="002338EF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val="vi-VN" w:eastAsia="vi-VN"/>
        </w:rPr>
        <w:t>info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, 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successCallback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)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eastAsia="vi-VN"/>
        </w:rPr>
        <w:t xml:space="preserve"> </w:t>
      </w:r>
      <w:r w:rsidRPr="002338E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vi-VN" w:eastAsia="vi-VN"/>
        </w:rPr>
        <w:t>=&gt;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{</w:t>
      </w:r>
    </w:p>
    <w:p w14:paraId="3A93BFD7" w14:textId="77777777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  event.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value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</w:t>
      </w:r>
      <w:r w:rsidRPr="002338EF">
        <w:rPr>
          <w:rFonts w:ascii="Consolas" w:eastAsia="Times New Roman" w:hAnsi="Consolas" w:cs="Times New Roman"/>
          <w:color w:val="F92672"/>
          <w:sz w:val="24"/>
          <w:szCs w:val="24"/>
          <w:lang w:val="vi-VN" w:eastAsia="vi-VN"/>
        </w:rPr>
        <w:t>=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JSON.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parse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(JSON.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stringify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(props.event))</w:t>
      </w:r>
    </w:p>
    <w:p w14:paraId="51337864" w14:textId="77777777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  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nextTick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(() </w:t>
      </w:r>
      <w:r w:rsidRPr="002338E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vi-VN" w:eastAsia="vi-VN"/>
        </w:rPr>
        <w:t>=&gt;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 xml:space="preserve"> {</w:t>
      </w:r>
    </w:p>
    <w:p w14:paraId="3E9E73A3" w14:textId="77777777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    refForm.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value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?.</w:t>
      </w:r>
      <w:r w:rsidRPr="002338EF">
        <w:rPr>
          <w:rFonts w:ascii="Consolas" w:eastAsia="Times New Roman" w:hAnsi="Consolas" w:cs="Times New Roman"/>
          <w:color w:val="A6E22E"/>
          <w:sz w:val="24"/>
          <w:szCs w:val="24"/>
          <w:lang w:val="vi-VN" w:eastAsia="vi-VN"/>
        </w:rPr>
        <w:t>resetValidation</w:t>
      </w: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()</w:t>
      </w:r>
    </w:p>
    <w:p w14:paraId="5FC70FDA" w14:textId="77777777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  })</w:t>
      </w:r>
    </w:p>
    <w:p w14:paraId="72B7FDA7" w14:textId="77777777" w:rsidR="006348E9" w:rsidRPr="002338EF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</w:pPr>
      <w:r w:rsidRPr="002338EF">
        <w:rPr>
          <w:rFonts w:ascii="Consolas" w:eastAsia="Times New Roman" w:hAnsi="Consolas" w:cs="Times New Roman"/>
          <w:color w:val="F8F8F2"/>
          <w:sz w:val="24"/>
          <w:szCs w:val="24"/>
          <w:lang w:val="vi-VN" w:eastAsia="vi-VN"/>
        </w:rPr>
        <w:t>}</w:t>
      </w:r>
    </w:p>
    <w:p w14:paraId="16905FCB" w14:textId="5E64DBDF" w:rsidR="008F4F42" w:rsidRDefault="008F4F42" w:rsidP="008F4F42"/>
    <w:p w14:paraId="3326E938" w14:textId="11710056" w:rsidR="008F4F42" w:rsidRDefault="008F4F42" w:rsidP="002338EF">
      <w:pPr>
        <w:pStyle w:val="Heading5"/>
        <w:numPr>
          <w:ilvl w:val="0"/>
          <w:numId w:val="17"/>
        </w:numPr>
        <w:rPr>
          <w:rStyle w:val="Strong"/>
          <w:b w:val="0"/>
          <w:bCs w:val="0"/>
          <w:color w:val="auto"/>
        </w:rPr>
      </w:pPr>
      <w:proofErr w:type="spellStart"/>
      <w:r w:rsidRPr="002338EF">
        <w:rPr>
          <w:rStyle w:val="Strong"/>
          <w:b w:val="0"/>
          <w:bCs w:val="0"/>
          <w:color w:val="auto"/>
        </w:rPr>
        <w:t>Tham</w:t>
      </w:r>
      <w:proofErr w:type="spellEnd"/>
      <w:r w:rsidRPr="002338EF">
        <w:rPr>
          <w:rStyle w:val="Strong"/>
          <w:b w:val="0"/>
          <w:bCs w:val="0"/>
          <w:color w:val="auto"/>
        </w:rPr>
        <w:t xml:space="preserve"> </w:t>
      </w:r>
      <w:proofErr w:type="spellStart"/>
      <w:r w:rsidRPr="002338EF">
        <w:rPr>
          <w:rStyle w:val="Strong"/>
          <w:b w:val="0"/>
          <w:bCs w:val="0"/>
          <w:color w:val="auto"/>
        </w:rPr>
        <w:t>số</w:t>
      </w:r>
      <w:proofErr w:type="spellEnd"/>
      <w:r w:rsidRPr="002338EF">
        <w:rPr>
          <w:rStyle w:val="Strong"/>
          <w:b w:val="0"/>
          <w:bCs w:val="0"/>
          <w:color w:val="auto"/>
        </w:rPr>
        <w:t xml:space="preserve"> Rest</w:t>
      </w:r>
      <w:r w:rsidRPr="002338EF">
        <w:rPr>
          <w:rStyle w:val="Strong"/>
          <w:b w:val="0"/>
          <w:bCs w:val="0"/>
          <w:color w:val="auto"/>
        </w:rPr>
        <w:t xml:space="preserve">: </w:t>
      </w:r>
    </w:p>
    <w:p w14:paraId="37268F9A" w14:textId="77777777" w:rsidR="002338EF" w:rsidRPr="002338EF" w:rsidRDefault="002338EF" w:rsidP="002338EF"/>
    <w:p w14:paraId="2AC1765D" w14:textId="58444CE1" w:rsidR="008F4F42" w:rsidRPr="002338EF" w:rsidRDefault="008F4F42" w:rsidP="008F4F42">
      <w:pPr>
        <w:pStyle w:val="ListParagraph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function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thể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1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hoặc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nhiều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tham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số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Sẽ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những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trường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hợp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không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biết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được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sẽ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truyền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bao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nhiêu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tham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số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trong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function.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Để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giải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quyết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vấn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đề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này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TypeScript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cung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cấp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cho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chung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tham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số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Rest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với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khai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báo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là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3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dấu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…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trong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function.</w:t>
      </w:r>
    </w:p>
    <w:p w14:paraId="4F463884" w14:textId="53F3058E" w:rsidR="008F4F42" w:rsidRDefault="008F4F42" w:rsidP="008F4F42">
      <w:pPr>
        <w:pStyle w:val="ListParagraph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</w:p>
    <w:p w14:paraId="47AC3775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function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Greet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greeting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,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...</w:t>
      </w:r>
      <w:r>
        <w:rPr>
          <w:rStyle w:val="nx"/>
          <w:rFonts w:ascii="Consolas" w:hAnsi="Consolas"/>
          <w:color w:val="01A0E4"/>
        </w:rPr>
        <w:t>names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[])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34D8564D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k"/>
          <w:rFonts w:ascii="Consolas" w:hAnsi="Consolas"/>
          <w:color w:val="A16A94"/>
        </w:rPr>
        <w:t>return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greeting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names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join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 xml:space="preserve">,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!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;</w:t>
      </w:r>
    </w:p>
    <w:p w14:paraId="6A7396CC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p"/>
          <w:rFonts w:ascii="Consolas" w:hAnsi="Consolas"/>
          <w:color w:val="F7F7F7"/>
        </w:rPr>
        <w:lastRenderedPageBreak/>
        <w:t>}</w:t>
      </w:r>
    </w:p>
    <w:p w14:paraId="6F6CED3E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</w:p>
    <w:p w14:paraId="40D65B42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nx"/>
          <w:rFonts w:ascii="Consolas" w:hAnsi="Consolas"/>
          <w:color w:val="01A0E4"/>
        </w:rPr>
        <w:t>Greet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Hello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,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Steve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,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Bill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);</w:t>
      </w:r>
      <w:r>
        <w:rPr>
          <w:rFonts w:ascii="Consolas" w:hAnsi="Consolas"/>
          <w:color w:val="F7F7F7"/>
        </w:rPr>
        <w:t xml:space="preserve"> </w:t>
      </w:r>
      <w:r>
        <w:rPr>
          <w:rStyle w:val="c1"/>
          <w:rFonts w:ascii="Consolas" w:hAnsi="Consolas"/>
          <w:color w:val="5C5855"/>
        </w:rPr>
        <w:t>// returns "Hello Steve, Bill!"</w:t>
      </w:r>
    </w:p>
    <w:p w14:paraId="7A77D701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</w:p>
    <w:p w14:paraId="62802E02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nx"/>
          <w:rFonts w:ascii="Consolas" w:hAnsi="Consolas"/>
          <w:color w:val="01A0E4"/>
        </w:rPr>
        <w:t>Greet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Hello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);</w:t>
      </w:r>
      <w:r>
        <w:rPr>
          <w:rStyle w:val="c1"/>
          <w:rFonts w:ascii="Consolas" w:hAnsi="Consolas"/>
          <w:color w:val="5C5855"/>
        </w:rPr>
        <w:t>// returns "Hello !"</w:t>
      </w:r>
    </w:p>
    <w:p w14:paraId="2D28FE1E" w14:textId="146F3E0D" w:rsidR="008F4F42" w:rsidRDefault="008F4F42" w:rsidP="008F4F42">
      <w:pPr>
        <w:pStyle w:val="ListParagraph"/>
        <w:rPr>
          <w:rFonts w:eastAsia="Times New Roman"/>
          <w:sz w:val="16"/>
          <w:szCs w:val="12"/>
        </w:rPr>
      </w:pPr>
    </w:p>
    <w:p w14:paraId="0AAC3FFC" w14:textId="4F5D2C15" w:rsidR="008F4F42" w:rsidRPr="002338EF" w:rsidRDefault="008F4F42" w:rsidP="008F4F42">
      <w:pPr>
        <w:pStyle w:val="ListParagraph"/>
        <w:rPr>
          <w:rFonts w:eastAsia="Times New Roman"/>
          <w:color w:val="auto"/>
          <w:sz w:val="24"/>
          <w:szCs w:val="20"/>
        </w:rPr>
      </w:pPr>
      <w:r w:rsidRPr="002338EF">
        <w:rPr>
          <w:rFonts w:eastAsia="Times New Roman"/>
          <w:sz w:val="24"/>
          <w:szCs w:val="20"/>
        </w:rPr>
        <w:t>L</w:t>
      </w:r>
      <w:r w:rsidRPr="002338EF">
        <w:rPr>
          <w:rFonts w:eastAsia="Times New Roman"/>
          <w:color w:val="auto"/>
          <w:sz w:val="24"/>
          <w:szCs w:val="20"/>
        </w:rPr>
        <w:t>**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Lưu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ý: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tham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số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rest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không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được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đặt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ở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tham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số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đầu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tiên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</w:t>
      </w:r>
      <w:proofErr w:type="spellStart"/>
      <w:r w:rsidRPr="002338EF">
        <w:rPr>
          <w:rFonts w:eastAsia="Times New Roman"/>
          <w:color w:val="auto"/>
          <w:sz w:val="24"/>
          <w:szCs w:val="20"/>
        </w:rPr>
        <w:t>của</w:t>
      </w:r>
      <w:proofErr w:type="spellEnd"/>
      <w:r w:rsidRPr="002338EF">
        <w:rPr>
          <w:rFonts w:eastAsia="Times New Roman"/>
          <w:color w:val="auto"/>
          <w:sz w:val="24"/>
          <w:szCs w:val="20"/>
        </w:rPr>
        <w:t xml:space="preserve"> function</w:t>
      </w:r>
    </w:p>
    <w:tbl>
      <w:tblPr>
        <w:tblW w:w="9833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"/>
        <w:gridCol w:w="9665"/>
      </w:tblGrid>
      <w:tr w:rsidR="008F4F42" w:rsidRPr="008F4F42" w14:paraId="61252B81" w14:textId="77777777" w:rsidTr="008F4F42">
        <w:trPr>
          <w:trHeight w:val="690"/>
        </w:trPr>
        <w:tc>
          <w:tcPr>
            <w:tcW w:w="0" w:type="auto"/>
            <w:shd w:val="clear" w:color="auto" w:fill="090300"/>
            <w:vAlign w:val="center"/>
            <w:hideMark/>
          </w:tcPr>
          <w:p w14:paraId="4F525C3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25A7BBD6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2EDDDA2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10061894" w14:textId="77777777" w:rsidR="008F4F42" w:rsidRPr="008F4F42" w:rsidRDefault="008F4F42" w:rsidP="008F4F4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54E9B18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function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Greet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(...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[],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greeting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{  </w:t>
            </w:r>
            <w:r w:rsidRPr="008F4F42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Compiler Error</w:t>
            </w:r>
          </w:p>
          <w:p w14:paraId="244C074C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return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greeting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join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, 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")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!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";</w:t>
            </w:r>
          </w:p>
          <w:p w14:paraId="13C0A92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</w:tc>
      </w:tr>
    </w:tbl>
    <w:p w14:paraId="44710728" w14:textId="77777777" w:rsidR="008F4F42" w:rsidRPr="008F4F42" w:rsidRDefault="008F4F42" w:rsidP="008F4F42">
      <w:pPr>
        <w:pStyle w:val="ListParagraph"/>
        <w:rPr>
          <w:rFonts w:eastAsia="Times New Roman"/>
          <w:color w:val="auto"/>
          <w:sz w:val="16"/>
          <w:szCs w:val="12"/>
        </w:rPr>
      </w:pPr>
    </w:p>
    <w:p w14:paraId="69E54A78" w14:textId="294E5698" w:rsidR="008F4F42" w:rsidRPr="002338EF" w:rsidRDefault="008F4F42" w:rsidP="002338EF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class</w:t>
      </w: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:</w:t>
      </w:r>
    </w:p>
    <w:p w14:paraId="771D3613" w14:textId="77777777" w:rsidR="002338EF" w:rsidRDefault="002338EF" w:rsidP="008F4F42">
      <w:pPr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</w:p>
    <w:p w14:paraId="5E53DBF1" w14:textId="36B05E74" w:rsidR="008F4F42" w:rsidRDefault="008F4F42" w:rsidP="002338EF">
      <w:pPr>
        <w:ind w:firstLine="720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Class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thì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gồm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các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phần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như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constructor,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thuộc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và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phương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thức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.</w:t>
      </w:r>
    </w:p>
    <w:p w14:paraId="2724632E" w14:textId="77777777" w:rsidR="002338EF" w:rsidRPr="002338EF" w:rsidRDefault="002338EF" w:rsidP="002338EF">
      <w:pPr>
        <w:ind w:firstLine="720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</w:p>
    <w:p w14:paraId="47E6B9DD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class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Employee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7975354A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l"/>
          <w:rFonts w:ascii="Consolas" w:hAnsi="Consolas"/>
          <w:color w:val="F7F7F7"/>
        </w:rPr>
        <w:t>empCode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number</w:t>
      </w:r>
      <w:r>
        <w:rPr>
          <w:rStyle w:val="p"/>
          <w:rFonts w:ascii="Consolas" w:hAnsi="Consolas"/>
          <w:color w:val="F7F7F7"/>
        </w:rPr>
        <w:t>;</w:t>
      </w:r>
    </w:p>
    <w:p w14:paraId="208A4834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l"/>
          <w:rFonts w:ascii="Consolas" w:hAnsi="Consolas"/>
          <w:color w:val="F7F7F7"/>
        </w:rPr>
        <w:t>empName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;</w:t>
      </w:r>
    </w:p>
    <w:p w14:paraId="7400B127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</w:p>
    <w:p w14:paraId="59992332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kd"/>
          <w:rFonts w:ascii="Consolas" w:hAnsi="Consolas"/>
          <w:color w:val="A16A94"/>
        </w:rPr>
        <w:t>constructor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code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number</w:t>
      </w:r>
      <w:r>
        <w:rPr>
          <w:rStyle w:val="p"/>
          <w:rFonts w:ascii="Consolas" w:hAnsi="Consolas"/>
          <w:color w:val="F7F7F7"/>
        </w:rPr>
        <w:t>,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62E82315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    </w:t>
      </w:r>
      <w:r>
        <w:rPr>
          <w:rStyle w:val="k"/>
          <w:rFonts w:ascii="Consolas" w:hAnsi="Consolas"/>
          <w:color w:val="A16A94"/>
        </w:rPr>
        <w:t>this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empName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;</w:t>
      </w:r>
    </w:p>
    <w:p w14:paraId="7E96C85F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    </w:t>
      </w:r>
      <w:r>
        <w:rPr>
          <w:rStyle w:val="k"/>
          <w:rFonts w:ascii="Consolas" w:hAnsi="Consolas"/>
          <w:color w:val="A16A94"/>
        </w:rPr>
        <w:t>this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empCode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code</w:t>
      </w:r>
      <w:r>
        <w:rPr>
          <w:rStyle w:val="p"/>
          <w:rFonts w:ascii="Consolas" w:hAnsi="Consolas"/>
          <w:color w:val="F7F7F7"/>
        </w:rPr>
        <w:t>;</w:t>
      </w:r>
    </w:p>
    <w:p w14:paraId="7991EC5B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6E254509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</w:p>
    <w:p w14:paraId="26D64C5A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x"/>
          <w:rFonts w:ascii="Consolas" w:hAnsi="Consolas"/>
          <w:color w:val="01A0E4"/>
        </w:rPr>
        <w:t>getSalary</w:t>
      </w:r>
      <w:r>
        <w:rPr>
          <w:rStyle w:val="p"/>
          <w:rFonts w:ascii="Consolas" w:hAnsi="Consolas"/>
          <w:color w:val="F7F7F7"/>
        </w:rPr>
        <w:t>()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number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063BE9B2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k"/>
          <w:rFonts w:ascii="Consolas" w:hAnsi="Consolas"/>
          <w:color w:val="A16A94"/>
        </w:rPr>
        <w:t>return</w:t>
      </w:r>
      <w:r>
        <w:rPr>
          <w:rFonts w:ascii="Consolas" w:hAnsi="Consolas"/>
          <w:color w:val="F7F7F7"/>
        </w:rPr>
        <w:t xml:space="preserve"> </w:t>
      </w:r>
      <w:r>
        <w:rPr>
          <w:rStyle w:val="mi"/>
          <w:rFonts w:ascii="Consolas" w:hAnsi="Consolas"/>
          <w:color w:val="E8BBD0"/>
        </w:rPr>
        <w:t>10000</w:t>
      </w:r>
      <w:r>
        <w:rPr>
          <w:rStyle w:val="p"/>
          <w:rFonts w:ascii="Consolas" w:hAnsi="Consolas"/>
          <w:color w:val="F7F7F7"/>
        </w:rPr>
        <w:t>;</w:t>
      </w:r>
    </w:p>
    <w:p w14:paraId="438112B4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49B75057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p"/>
          <w:rFonts w:ascii="Consolas" w:hAnsi="Consolas"/>
          <w:color w:val="F7F7F7"/>
        </w:rPr>
        <w:t>}</w:t>
      </w:r>
    </w:p>
    <w:p w14:paraId="0641BC95" w14:textId="77777777" w:rsidR="008F4F42" w:rsidRDefault="008F4F42" w:rsidP="008F4F42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let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emp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k"/>
          <w:rFonts w:ascii="Consolas" w:hAnsi="Consolas"/>
          <w:color w:val="A16A94"/>
        </w:rPr>
        <w:t>new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Employee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mi"/>
          <w:rFonts w:ascii="Consolas" w:hAnsi="Consolas"/>
          <w:color w:val="E8BBD0"/>
        </w:rPr>
        <w:t>100</w:t>
      </w:r>
      <w:r>
        <w:rPr>
          <w:rStyle w:val="p"/>
          <w:rFonts w:ascii="Consolas" w:hAnsi="Consolas"/>
          <w:color w:val="F7F7F7"/>
        </w:rPr>
        <w:t>,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>Steve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);</w:t>
      </w:r>
    </w:p>
    <w:p w14:paraId="0630C03A" w14:textId="3541305A" w:rsidR="008F4F42" w:rsidRDefault="008F4F42" w:rsidP="002338EF">
      <w:pPr>
        <w:pStyle w:val="Heading5"/>
        <w:numPr>
          <w:ilvl w:val="0"/>
          <w:numId w:val="17"/>
        </w:numPr>
        <w:rPr>
          <w:rFonts w:cstheme="minorHAnsi"/>
          <w:b/>
          <w:bCs/>
          <w:color w:val="auto"/>
          <w:szCs w:val="28"/>
          <w:shd w:val="clear" w:color="auto" w:fill="FFFFFF"/>
        </w:rPr>
      </w:pPr>
      <w:proofErr w:type="spellStart"/>
      <w:r w:rsidRPr="002338EF">
        <w:rPr>
          <w:rFonts w:cstheme="minorHAnsi"/>
          <w:color w:val="auto"/>
          <w:szCs w:val="28"/>
        </w:rPr>
        <w:t>Kế</w:t>
      </w:r>
      <w:proofErr w:type="spellEnd"/>
      <w:r w:rsidRPr="002338EF">
        <w:rPr>
          <w:rFonts w:cstheme="minorHAnsi"/>
          <w:color w:val="auto"/>
          <w:szCs w:val="28"/>
        </w:rPr>
        <w:t xml:space="preserve"> </w:t>
      </w:r>
      <w:proofErr w:type="spellStart"/>
      <w:r w:rsidRPr="002338EF">
        <w:rPr>
          <w:rFonts w:cstheme="minorHAnsi"/>
          <w:color w:val="auto"/>
          <w:szCs w:val="28"/>
        </w:rPr>
        <w:t>thừa</w:t>
      </w:r>
      <w:proofErr w:type="spellEnd"/>
      <w:r w:rsidRPr="002338EF">
        <w:rPr>
          <w:rFonts w:cstheme="minorHAnsi"/>
          <w:color w:val="auto"/>
          <w:szCs w:val="28"/>
        </w:rPr>
        <w:t xml:space="preserve">: </w:t>
      </w:r>
      <w:proofErr w:type="gramStart"/>
      <w:r w:rsidRPr="002338EF">
        <w:rPr>
          <w:rFonts w:cstheme="minorHAnsi"/>
          <w:b/>
          <w:bCs/>
          <w:color w:val="auto"/>
          <w:szCs w:val="28"/>
          <w:shd w:val="clear" w:color="auto" w:fill="FFFFFF"/>
        </w:rPr>
        <w:t>extends</w:t>
      </w:r>
      <w:proofErr w:type="gramEnd"/>
    </w:p>
    <w:p w14:paraId="20E8CAF5" w14:textId="77777777" w:rsidR="002338EF" w:rsidRPr="002338EF" w:rsidRDefault="002338EF" w:rsidP="002338EF"/>
    <w:tbl>
      <w:tblPr>
        <w:tblW w:w="0" w:type="auto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9047"/>
      </w:tblGrid>
      <w:tr w:rsidR="008F4F42" w:rsidRPr="008F4F42" w14:paraId="1D54A8D8" w14:textId="77777777" w:rsidTr="008F4F42">
        <w:tc>
          <w:tcPr>
            <w:tcW w:w="0" w:type="auto"/>
            <w:shd w:val="clear" w:color="auto" w:fill="090300"/>
            <w:vAlign w:val="center"/>
            <w:hideMark/>
          </w:tcPr>
          <w:p w14:paraId="5A4ABC0A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001CB895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68E1E3A6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3CE74800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0FC1F10F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1E4983C0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0550122E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6BD60F61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0E18DD93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6AF9021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6DD1A383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1E7AC84F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676351F1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684B832F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33F48CD9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15</w:t>
            </w:r>
          </w:p>
          <w:p w14:paraId="47CC347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16</w:t>
            </w:r>
          </w:p>
          <w:p w14:paraId="000514E5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17</w:t>
            </w:r>
          </w:p>
          <w:p w14:paraId="5DFF44FF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18</w:t>
            </w:r>
          </w:p>
          <w:p w14:paraId="2506C02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19</w:t>
            </w:r>
          </w:p>
          <w:p w14:paraId="0F05A35C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20</w:t>
            </w:r>
          </w:p>
          <w:p w14:paraId="6658AD1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21</w:t>
            </w:r>
          </w:p>
          <w:p w14:paraId="72F4BBFE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22</w:t>
            </w:r>
          </w:p>
          <w:p w14:paraId="31DCF669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23</w:t>
            </w:r>
          </w:p>
          <w:p w14:paraId="04E5ECCB" w14:textId="77777777" w:rsidR="008F4F42" w:rsidRPr="008F4F42" w:rsidRDefault="008F4F42" w:rsidP="008F4F4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03B9E8A3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0E1E743C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415DCC0F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466A200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705ACE48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6A88D06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6B371C88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3C4E8930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2BF1D2FA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extends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773780CE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275563B0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11DE0C5D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0E8D12D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5517BD4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0AC464F2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2B6154D5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50003CB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():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3425B09D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Name = 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, Employee Code = 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24F54E1B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71C217D4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3E191ECB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4BF3879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8F4F42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100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8F4F42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Bill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  <w:p w14:paraId="16E654EC" w14:textId="77777777" w:rsidR="008F4F42" w:rsidRPr="008F4F42" w:rsidRDefault="008F4F42" w:rsidP="008F4F42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8F4F42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displayName</w:t>
            </w:r>
            <w:r w:rsidRPr="008F4F42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  <w:r w:rsidRPr="008F4F42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Name = Bill, Employee Code = 100</w:t>
            </w:r>
          </w:p>
        </w:tc>
      </w:tr>
    </w:tbl>
    <w:p w14:paraId="2A7CA8D0" w14:textId="128A5082" w:rsidR="001462D9" w:rsidRDefault="001462D9" w:rsidP="002338EF">
      <w:pPr>
        <w:pStyle w:val="Heading5"/>
        <w:numPr>
          <w:ilvl w:val="0"/>
          <w:numId w:val="17"/>
        </w:numPr>
        <w:rPr>
          <w:color w:val="auto"/>
        </w:rPr>
      </w:pPr>
      <w:proofErr w:type="spellStart"/>
      <w:r w:rsidRPr="002338EF">
        <w:rPr>
          <w:color w:val="auto"/>
        </w:rPr>
        <w:lastRenderedPageBreak/>
        <w:t>Cài</w:t>
      </w:r>
      <w:proofErr w:type="spellEnd"/>
      <w:r w:rsidRPr="002338EF">
        <w:rPr>
          <w:color w:val="auto"/>
        </w:rPr>
        <w:t xml:space="preserve"> </w:t>
      </w:r>
      <w:proofErr w:type="spellStart"/>
      <w:r w:rsidRPr="002338EF">
        <w:rPr>
          <w:color w:val="auto"/>
        </w:rPr>
        <w:t>đặt</w:t>
      </w:r>
      <w:proofErr w:type="spellEnd"/>
      <w:r w:rsidRPr="002338EF">
        <w:rPr>
          <w:color w:val="auto"/>
        </w:rPr>
        <w:t xml:space="preserve"> interface:</w:t>
      </w:r>
    </w:p>
    <w:p w14:paraId="5F3F48AB" w14:textId="77777777" w:rsidR="002338EF" w:rsidRPr="002338EF" w:rsidRDefault="002338EF" w:rsidP="002338EF"/>
    <w:p w14:paraId="5A2A6102" w14:textId="535EC3A9" w:rsidR="001462D9" w:rsidRDefault="001462D9" w:rsidP="001462D9">
      <w:pPr>
        <w:shd w:val="clear" w:color="auto" w:fill="FFFFFF"/>
        <w:spacing w:line="240" w:lineRule="auto"/>
        <w:ind w:left="360"/>
        <w:jc w:val="both"/>
        <w:rPr>
          <w:rFonts w:eastAsia="Times New Roman" w:cstheme="minorHAnsi"/>
          <w:i/>
          <w:iCs/>
          <w:color w:val="212529"/>
          <w:sz w:val="24"/>
          <w:szCs w:val="24"/>
          <w:lang w:val="vi-VN" w:eastAsia="vi-VN"/>
        </w:rPr>
      </w:pPr>
      <w:r w:rsidRPr="002338EF">
        <w:rPr>
          <w:rFonts w:eastAsia="Times New Roman" w:cstheme="minorHAnsi"/>
          <w:i/>
          <w:iCs/>
          <w:color w:val="212529"/>
          <w:sz w:val="24"/>
          <w:szCs w:val="24"/>
          <w:lang w:val="vi-VN" w:eastAsia="vi-VN"/>
        </w:rPr>
        <w:t>Chúng ta có thể implements một hoặc nhiều Interface cho Class. Ví dụ Class Employee sau đây.</w:t>
      </w:r>
    </w:p>
    <w:p w14:paraId="7584FB9D" w14:textId="77777777" w:rsidR="002338EF" w:rsidRPr="002338EF" w:rsidRDefault="002338EF" w:rsidP="001462D9">
      <w:pPr>
        <w:shd w:val="clear" w:color="auto" w:fill="FFFFFF"/>
        <w:spacing w:line="240" w:lineRule="auto"/>
        <w:ind w:left="360"/>
        <w:jc w:val="both"/>
        <w:rPr>
          <w:rFonts w:eastAsia="Times New Roman" w:cstheme="minorHAnsi"/>
          <w:i/>
          <w:iCs/>
          <w:color w:val="212529"/>
          <w:sz w:val="24"/>
          <w:szCs w:val="24"/>
          <w:lang w:val="vi-VN" w:eastAsia="vi-VN"/>
        </w:rPr>
      </w:pPr>
    </w:p>
    <w:tbl>
      <w:tblPr>
        <w:tblW w:w="0" w:type="auto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9487"/>
      </w:tblGrid>
      <w:tr w:rsidR="001462D9" w:rsidRPr="001462D9" w14:paraId="13039B83" w14:textId="77777777" w:rsidTr="001462D9">
        <w:tc>
          <w:tcPr>
            <w:tcW w:w="0" w:type="auto"/>
            <w:shd w:val="clear" w:color="auto" w:fill="090300"/>
            <w:vAlign w:val="center"/>
            <w:hideMark/>
          </w:tcPr>
          <w:p w14:paraId="26D86A1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576A981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2F59C33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21A2B71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7A56202D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551D5B1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623CDEEB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440BB7B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52653CEB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10DED80B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5012DB3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7E708FD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3F4A1FA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19AD9567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33493F5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15</w:t>
            </w:r>
          </w:p>
          <w:p w14:paraId="1C0F21C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16</w:t>
            </w:r>
          </w:p>
          <w:p w14:paraId="0B8EB15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17</w:t>
            </w:r>
          </w:p>
          <w:p w14:paraId="7C365AB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18</w:t>
            </w:r>
          </w:p>
          <w:p w14:paraId="4C428E2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19</w:t>
            </w:r>
          </w:p>
          <w:p w14:paraId="30540AD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20</w:t>
            </w:r>
          </w:p>
          <w:p w14:paraId="2331AFE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21</w:t>
            </w:r>
          </w:p>
          <w:p w14:paraId="443709A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22</w:t>
            </w:r>
          </w:p>
          <w:p w14:paraId="0E7A8E2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23</w:t>
            </w:r>
          </w:p>
          <w:p w14:paraId="0EAD693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24</w:t>
            </w:r>
          </w:p>
          <w:p w14:paraId="2DAAD33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25</w:t>
            </w:r>
          </w:p>
          <w:p w14:paraId="0D75326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26</w:t>
            </w:r>
          </w:p>
          <w:p w14:paraId="641B825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27</w:t>
            </w:r>
          </w:p>
          <w:p w14:paraId="0E6342A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28</w:t>
            </w:r>
          </w:p>
          <w:p w14:paraId="1100E9B8" w14:textId="77777777" w:rsidR="001462D9" w:rsidRPr="001462D9" w:rsidRDefault="001462D9" w:rsidP="001462D9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212529"/>
                <w:sz w:val="26"/>
                <w:szCs w:val="26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6B1304A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IPerson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53A60EB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2490A94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():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CBBC8B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2B10C55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3D705E4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interface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1ADE577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ECE192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23A75AA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64DE467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implements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IPerson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5540298B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1986A97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E1F15C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6992BF2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3DBBB81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5925FC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3B709D0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6A44B93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698211C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():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3DF0CBD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Name = 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, Employee Code = 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59C9F5E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33EBEBE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7CC6955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95D592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IPerson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100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Bill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  <w:p w14:paraId="3D31AF3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  <w:r w:rsidRPr="001462D9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Name = Bill, Employee Code = 100</w:t>
            </w:r>
          </w:p>
          <w:p w14:paraId="361AC0F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3B69BF9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IEmployee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100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Bill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  <w:p w14:paraId="62E7C0F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  <w:r w:rsidRPr="001462D9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//Compiler Error: Property 'display' does not exist on type 'IEmployee'</w:t>
            </w:r>
          </w:p>
          <w:p w14:paraId="6FE3D8DD" w14:textId="77777777" w:rsidR="001462D9" w:rsidRPr="001462D9" w:rsidRDefault="001462D9" w:rsidP="001462D9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24D72AB1" w14:textId="77777777" w:rsidR="001462D9" w:rsidRPr="008F4F42" w:rsidRDefault="001462D9" w:rsidP="001462D9">
      <w:pPr>
        <w:pStyle w:val="ListParagraph"/>
      </w:pPr>
    </w:p>
    <w:p w14:paraId="6D5B2452" w14:textId="39CA47E2" w:rsidR="001462D9" w:rsidRDefault="001462D9" w:rsidP="002338EF">
      <w:pPr>
        <w:pStyle w:val="Heading5"/>
        <w:numPr>
          <w:ilvl w:val="0"/>
          <w:numId w:val="17"/>
        </w:numPr>
        <w:rPr>
          <w:color w:val="auto"/>
        </w:rPr>
      </w:pPr>
      <w:r w:rsidRPr="002338EF">
        <w:rPr>
          <w:color w:val="auto"/>
        </w:rPr>
        <w:t>Override method</w:t>
      </w:r>
      <w:r w:rsidRPr="002338EF">
        <w:rPr>
          <w:color w:val="auto"/>
        </w:rPr>
        <w:t>:</w:t>
      </w:r>
    </w:p>
    <w:p w14:paraId="20347C0D" w14:textId="77777777" w:rsidR="002338EF" w:rsidRPr="002338EF" w:rsidRDefault="002338EF" w:rsidP="002338EF"/>
    <w:p w14:paraId="5F85134D" w14:textId="3BDB7E95" w:rsidR="008F4F42" w:rsidRDefault="001462D9" w:rsidP="008F4F42">
      <w:pPr>
        <w:pStyle w:val="ListParagraph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Chúng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thể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override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lại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method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lớp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cha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giống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như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trong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Java.</w:t>
      </w:r>
    </w:p>
    <w:p w14:paraId="6E93DE76" w14:textId="77777777" w:rsidR="002338EF" w:rsidRPr="002338EF" w:rsidRDefault="002338EF" w:rsidP="008F4F42">
      <w:pPr>
        <w:pStyle w:val="ListParagraph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</w:p>
    <w:tbl>
      <w:tblPr>
        <w:tblW w:w="0" w:type="auto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8717"/>
      </w:tblGrid>
      <w:tr w:rsidR="001462D9" w:rsidRPr="001462D9" w14:paraId="7B1C1AB2" w14:textId="77777777" w:rsidTr="001462D9">
        <w:tc>
          <w:tcPr>
            <w:tcW w:w="0" w:type="auto"/>
            <w:shd w:val="clear" w:color="auto" w:fill="090300"/>
            <w:vAlign w:val="center"/>
            <w:hideMark/>
          </w:tcPr>
          <w:p w14:paraId="6D4851D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0A78631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477D8BC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3667E36D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4A8CA4C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109AAB3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18A6D13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2B5175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084CBE0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03228AC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5F31C5C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137D884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51E2485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70FCFF3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34D7351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15</w:t>
            </w:r>
          </w:p>
          <w:p w14:paraId="3F1BE2F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16</w:t>
            </w:r>
          </w:p>
          <w:p w14:paraId="2BDEAEA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17</w:t>
            </w:r>
          </w:p>
          <w:p w14:paraId="18DF8B8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lastRenderedPageBreak/>
              <w:t>18</w:t>
            </w:r>
          </w:p>
          <w:p w14:paraId="52F940E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19</w:t>
            </w:r>
          </w:p>
          <w:p w14:paraId="3F3B4C2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20</w:t>
            </w:r>
          </w:p>
          <w:p w14:paraId="60E598D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21</w:t>
            </w:r>
          </w:p>
          <w:p w14:paraId="6326133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22</w:t>
            </w:r>
          </w:p>
          <w:p w14:paraId="46BB7F37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23</w:t>
            </w:r>
          </w:p>
          <w:p w14:paraId="220C4C3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24</w:t>
            </w:r>
          </w:p>
          <w:p w14:paraId="4CD43DF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25</w:t>
            </w:r>
          </w:p>
          <w:p w14:paraId="0559BC6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26</w:t>
            </w:r>
          </w:p>
          <w:p w14:paraId="5E9D20B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27</w:t>
            </w:r>
          </w:p>
          <w:p w14:paraId="4CFDFFC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28</w:t>
            </w:r>
          </w:p>
          <w:p w14:paraId="474943B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29</w:t>
            </w:r>
          </w:p>
          <w:p w14:paraId="60B78A9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30</w:t>
            </w:r>
          </w:p>
          <w:p w14:paraId="7C4C84C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31</w:t>
            </w:r>
          </w:p>
          <w:p w14:paraId="1E8F339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32</w:t>
            </w:r>
          </w:p>
          <w:p w14:paraId="76BB0B9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33</w:t>
            </w:r>
          </w:p>
          <w:p w14:paraId="00B84A4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34</w:t>
            </w:r>
          </w:p>
          <w:p w14:paraId="3905E55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35</w:t>
            </w:r>
          </w:p>
          <w:p w14:paraId="323C6E9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36</w:t>
            </w:r>
          </w:p>
          <w:p w14:paraId="536B3AF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37</w:t>
            </w:r>
          </w:p>
          <w:p w14:paraId="53C22B1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38</w:t>
            </w:r>
          </w:p>
          <w:p w14:paraId="5AFADF0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39</w:t>
            </w:r>
          </w:p>
          <w:p w14:paraId="654ADDB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40</w:t>
            </w:r>
          </w:p>
          <w:p w14:paraId="0427BA7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41</w:t>
            </w:r>
          </w:p>
          <w:p w14:paraId="03289DE1" w14:textId="77777777" w:rsidR="001462D9" w:rsidRPr="001462D9" w:rsidRDefault="001462D9" w:rsidP="001462D9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483D7AE2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lastRenderedPageBreak/>
              <w:t>class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Car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79A0082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0B654E5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</w:p>
          <w:p w14:paraId="487AD318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2B010CB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6252CAB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1D3875D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1A0DE0B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0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2172D95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A 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 is moving at 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+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 xml:space="preserve"> mph!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  <w:p w14:paraId="4E08F16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48215CCC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42F1E54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54F5FFE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Mercedes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extends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Car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7C68223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41F50F7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715E20E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43219A0F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7B1FFE6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lastRenderedPageBreak/>
              <w:t xml:space="preserve">    </w:t>
            </w:r>
          </w:p>
          <w:p w14:paraId="156F7DCD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150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7139E6E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A Mercedes started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555D20E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70C46C9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3A862CC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486FAA93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EEFA7A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Honda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extends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Car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4AFFEB9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56FCE62D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3F1737A5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78BE92F9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42195916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617B79E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100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5901909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A Honda started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2C15486D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speed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4788475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5225312A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77DBF55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4C5F1531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mercObj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Mercedes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Mercedes-Benz GLA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");</w:t>
            </w:r>
          </w:p>
          <w:p w14:paraId="76BCE0E0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hondaObj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Honda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1462D9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Honda City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</w:t>
            </w:r>
          </w:p>
          <w:p w14:paraId="470BD6A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2C379ADE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mercObj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 </w:t>
            </w:r>
            <w:r w:rsidRPr="001462D9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A Mercedes started A Mercedes-Benz GLA is moving at 150 mph!</w:t>
            </w:r>
          </w:p>
          <w:p w14:paraId="6C3CFF54" w14:textId="77777777" w:rsidR="001462D9" w:rsidRPr="001462D9" w:rsidRDefault="001462D9" w:rsidP="001462D9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both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hondaObj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1462D9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run</w:t>
            </w:r>
            <w:r w:rsidRPr="001462D9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  <w:r w:rsidRPr="001462D9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A Honda started A Honda City is moving at 100 mph!</w:t>
            </w:r>
          </w:p>
        </w:tc>
      </w:tr>
    </w:tbl>
    <w:p w14:paraId="2081432F" w14:textId="19ADE6DF" w:rsidR="00F568C0" w:rsidRPr="002338EF" w:rsidRDefault="00F568C0" w:rsidP="002338EF">
      <w:pPr>
        <w:pStyle w:val="Heading5"/>
        <w:numPr>
          <w:ilvl w:val="0"/>
          <w:numId w:val="17"/>
        </w:numPr>
        <w:rPr>
          <w:color w:val="auto"/>
        </w:rPr>
      </w:pPr>
      <w:r w:rsidRPr="002338EF">
        <w:rPr>
          <w:color w:val="auto"/>
        </w:rPr>
        <w:lastRenderedPageBreak/>
        <w:t>Abstract class</w:t>
      </w:r>
      <w:r w:rsidRPr="002338EF">
        <w:rPr>
          <w:color w:val="auto"/>
        </w:rPr>
        <w:t>: Abstract</w:t>
      </w:r>
    </w:p>
    <w:tbl>
      <w:tblPr>
        <w:tblW w:w="9135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"/>
        <w:gridCol w:w="8808"/>
      </w:tblGrid>
      <w:tr w:rsidR="00F568C0" w:rsidRPr="00F568C0" w14:paraId="1F6AE7C6" w14:textId="77777777" w:rsidTr="00F568C0">
        <w:trPr>
          <w:trHeight w:val="7335"/>
        </w:trPr>
        <w:tc>
          <w:tcPr>
            <w:tcW w:w="0" w:type="auto"/>
            <w:shd w:val="clear" w:color="auto" w:fill="090300"/>
            <w:vAlign w:val="center"/>
            <w:hideMark/>
          </w:tcPr>
          <w:p w14:paraId="0858B1A9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4DA44AF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32DC5313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496BD0F9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483CCED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5FD763D8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651E4496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53A16A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30837DD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3F7FD9BB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26D0A3F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2D2FFE92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12</w:t>
            </w:r>
          </w:p>
          <w:p w14:paraId="254602D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13</w:t>
            </w:r>
          </w:p>
          <w:p w14:paraId="09E7460D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14</w:t>
            </w:r>
          </w:p>
          <w:p w14:paraId="08771BB2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15</w:t>
            </w:r>
          </w:p>
          <w:p w14:paraId="5C6E2D4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16</w:t>
            </w:r>
          </w:p>
          <w:p w14:paraId="09CB6CFD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17</w:t>
            </w:r>
          </w:p>
          <w:p w14:paraId="5C20CCDF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18</w:t>
            </w:r>
          </w:p>
          <w:p w14:paraId="7160723B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19</w:t>
            </w:r>
          </w:p>
          <w:p w14:paraId="1C0B3ED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20</w:t>
            </w:r>
          </w:p>
          <w:p w14:paraId="767780D2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21</w:t>
            </w:r>
          </w:p>
          <w:p w14:paraId="6195DEA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22</w:t>
            </w:r>
          </w:p>
          <w:p w14:paraId="4D8B1836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23</w:t>
            </w:r>
          </w:p>
          <w:p w14:paraId="6C2CB94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24</w:t>
            </w:r>
          </w:p>
          <w:p w14:paraId="0ACC43E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25</w:t>
            </w:r>
          </w:p>
          <w:p w14:paraId="595541B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26</w:t>
            </w:r>
          </w:p>
          <w:p w14:paraId="36C7ED8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27</w:t>
            </w:r>
          </w:p>
          <w:p w14:paraId="2EF0A6F8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28</w:t>
            </w:r>
          </w:p>
          <w:p w14:paraId="614237C8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29</w:t>
            </w:r>
          </w:p>
          <w:p w14:paraId="4462DCA1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30</w:t>
            </w:r>
          </w:p>
          <w:p w14:paraId="1FB6F8B0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31</w:t>
            </w:r>
          </w:p>
          <w:p w14:paraId="496F3681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32</w:t>
            </w:r>
          </w:p>
          <w:p w14:paraId="4A8AC00A" w14:textId="77777777" w:rsidR="00F568C0" w:rsidRPr="00F568C0" w:rsidRDefault="00F568C0" w:rsidP="00F568C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47F61CEB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abstract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</w:t>
            </w:r>
          </w:p>
          <w:p w14:paraId="47C042A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name: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35CAE8D9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4453AC4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 {</w:t>
            </w:r>
          </w:p>
          <w:p w14:paraId="59057C75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42846BB8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6D255C2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4D4DADCB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():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{</w:t>
            </w:r>
          </w:p>
          <w:p w14:paraId="38112C5F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05E01A5F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01606A89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AE3A9D6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abstract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find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3AF76D0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411F9045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2EE8D4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class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extends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44AE609D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empCode: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70BD4B10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</w:p>
          <w:p w14:paraId="28F59176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constructor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{ </w:t>
            </w:r>
          </w:p>
          <w:p w14:paraId="6FDA1E07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super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F568C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must call super()</w:t>
            </w:r>
          </w:p>
          <w:p w14:paraId="1DBEDB4C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this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empCode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3DEFA3B0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2D676FC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438F5A5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find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4834A38B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execute AJAX request to find an employee from a db</w:t>
            </w:r>
          </w:p>
          <w:p w14:paraId="2672D4D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return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name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F568C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1E5C825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}</w:t>
            </w:r>
          </w:p>
          <w:p w14:paraId="5E021B73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11E3F9AD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1EE0EBA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F568C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James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", </w:t>
            </w:r>
            <w:r w:rsidRPr="00F568C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100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54B7EE34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  <w:r w:rsidRPr="00F568C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//James</w:t>
            </w:r>
          </w:p>
          <w:p w14:paraId="2F3A2BD1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65AFAC1E" w14:textId="77777777" w:rsidR="00F568C0" w:rsidRPr="00F568C0" w:rsidRDefault="00F568C0" w:rsidP="00F568C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F568C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emp2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Person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F568C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find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F568C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F568C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');</w:t>
            </w:r>
          </w:p>
        </w:tc>
      </w:tr>
    </w:tbl>
    <w:p w14:paraId="64CFD09F" w14:textId="77777777" w:rsidR="002338EF" w:rsidRDefault="002338EF" w:rsidP="008F4F42">
      <w:pPr>
        <w:pStyle w:val="ListParagraph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</w:p>
    <w:p w14:paraId="59B0AD24" w14:textId="098F983B" w:rsidR="001462D9" w:rsidRPr="002338EF" w:rsidRDefault="00F568C0" w:rsidP="008F4F42">
      <w:pPr>
        <w:pStyle w:val="ListParagraph"/>
        <w:rPr>
          <w:rFonts w:cstheme="minorHAnsi"/>
          <w:i/>
          <w:iCs/>
          <w:sz w:val="24"/>
          <w:szCs w:val="20"/>
        </w:rPr>
      </w:pPr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lastRenderedPageBreak/>
        <w:t xml:space="preserve">Class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mà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extends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abstract class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phải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bắt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buộc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sử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dụng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từ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khóa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super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trong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constructor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mình</w:t>
      </w:r>
      <w:proofErr w:type="spellEnd"/>
      <w:r w:rsidRPr="002338EF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.</w:t>
      </w:r>
    </w:p>
    <w:p w14:paraId="07ECDC66" w14:textId="418ADF0C" w:rsidR="006348E9" w:rsidRPr="002338EF" w:rsidRDefault="006348E9" w:rsidP="002338EF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export:</w:t>
      </w:r>
    </w:p>
    <w:p w14:paraId="4EC6E94E" w14:textId="77777777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export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useCalendar</w:t>
      </w:r>
    </w:p>
    <w:p w14:paraId="7828B0CD" w14:textId="5C4FB31E" w:rsid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export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useCalendar</w:t>
      </w: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 xml:space="preserve"> = 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6348E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event</w:t>
      </w: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Ref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Event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|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6348E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NewEvent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&gt;) </w:t>
      </w:r>
      <w:r w:rsidRPr="006348E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78975E16" w14:textId="7025DDD4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...</w:t>
      </w:r>
    </w:p>
    <w:p w14:paraId="26362D3A" w14:textId="77777777" w:rsidR="006348E9" w:rsidRPr="006348E9" w:rsidRDefault="006348E9" w:rsidP="006348E9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return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0771D11B" w14:textId="7BB42072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refCalendar,</w:t>
      </w:r>
    </w:p>
    <w:p w14:paraId="48BE3AF8" w14:textId="5CD89190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    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calendarOptions,</w:t>
      </w:r>
    </w:p>
    <w:p w14:paraId="27A298F6" w14:textId="08B30A5C" w:rsid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    </w:t>
      </w:r>
      <w:r w:rsidRPr="006348E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</w:t>
      </w:r>
    </w:p>
    <w:p w14:paraId="13150336" w14:textId="4C139E09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5ED43191" w14:textId="2828F3A1" w:rsidR="006348E9" w:rsidRPr="006348E9" w:rsidRDefault="006348E9" w:rsidP="006348E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2B84E200" w14:textId="15400879" w:rsidR="00E3282A" w:rsidRPr="002338EF" w:rsidRDefault="00E3282A" w:rsidP="002338EF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2338EF">
        <w:rPr>
          <w:rFonts w:cstheme="minorHAnsi"/>
          <w:i/>
          <w:iCs/>
          <w:color w:val="auto"/>
          <w:sz w:val="28"/>
          <w:szCs w:val="24"/>
          <w:u w:val="single"/>
        </w:rPr>
        <w:t>cycle hook:</w:t>
      </w:r>
    </w:p>
    <w:p w14:paraId="7293565E" w14:textId="7C37F5ED" w:rsidR="00E3282A" w:rsidRPr="00E3282A" w:rsidRDefault="002338EF" w:rsidP="005C068F">
      <w:pPr>
        <w:pStyle w:val="Heading5"/>
        <w:ind w:left="900"/>
        <w:rPr>
          <w:color w:val="auto"/>
        </w:rPr>
      </w:pPr>
      <w:r>
        <w:rPr>
          <w:color w:val="auto"/>
        </w:rPr>
        <w:t>a</w:t>
      </w:r>
      <w:r w:rsidR="00E3282A">
        <w:rPr>
          <w:color w:val="auto"/>
        </w:rPr>
        <w:t xml:space="preserve">. </w:t>
      </w:r>
      <w:r w:rsidR="00E3282A" w:rsidRPr="00E3282A">
        <w:rPr>
          <w:color w:val="auto"/>
        </w:rPr>
        <w:t>Computed:</w:t>
      </w:r>
    </w:p>
    <w:p w14:paraId="47D87D45" w14:textId="77777777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isAppRtl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computed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({</w:t>
      </w:r>
    </w:p>
    <w:p w14:paraId="574A970F" w14:textId="37F3D169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 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get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() {</w:t>
      </w:r>
    </w:p>
    <w:p w14:paraId="6391EFDE" w14:textId="572393C1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   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return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config.app.isRtl.value</w:t>
      </w:r>
    </w:p>
    <w:p w14:paraId="70ABF42F" w14:textId="77777777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  },</w:t>
      </w:r>
    </w:p>
    <w:p w14:paraId="0FC3956E" w14:textId="0AE82550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 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set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E328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value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typeof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config.app.isRtl.value) {</w:t>
      </w:r>
    </w:p>
    <w:p w14:paraId="5D48553B" w14:textId="06EC2B82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    config.app.isRtl.value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value</w:t>
      </w:r>
    </w:p>
    <w:p w14:paraId="3AFAA215" w14:textId="2D4DCB9B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    localStorage.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setItem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E3282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`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${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config.app.title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}</w:t>
      </w:r>
      <w:r w:rsidRPr="00E3282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-isRtl`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E328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value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.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toString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())</w:t>
      </w:r>
    </w:p>
    <w:p w14:paraId="3C28DDD0" w14:textId="46615E43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_setAppDir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E328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value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'rtl'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'ltr'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06D25AC5" w14:textId="21851C52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},</w:t>
      </w:r>
    </w:p>
    <w:p w14:paraId="4EF0E1C0" w14:textId="27CD5A80" w:rsidR="00E3282A" w:rsidRPr="00E3282A" w:rsidRDefault="00E3282A" w:rsidP="00E3282A">
      <w:pPr>
        <w:pStyle w:val="ListParagraph"/>
        <w:shd w:val="clear" w:color="auto" w:fill="272822"/>
        <w:spacing w:line="285" w:lineRule="atLeast"/>
        <w:ind w:left="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})</w:t>
      </w:r>
    </w:p>
    <w:p w14:paraId="670996EB" w14:textId="77777777" w:rsidR="00E3282A" w:rsidRDefault="00E3282A" w:rsidP="00E3282A">
      <w:pPr>
        <w:spacing w:after="200"/>
        <w:rPr>
          <w:rFonts w:cstheme="minorHAnsi"/>
          <w:color w:val="auto"/>
        </w:rPr>
      </w:pPr>
    </w:p>
    <w:p w14:paraId="5B1C8CDB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startDateTimePickerConfig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computed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(() </w:t>
      </w: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71548FA3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config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Options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 enableTime: </w:t>
      </w:r>
      <w:r w:rsidRPr="00E3282A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true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dateFormat: </w:t>
      </w:r>
      <w:r w:rsidRPr="00E3282A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'Y-m-d H:i'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</w:t>
      </w:r>
    </w:p>
    <w:p w14:paraId="54175780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1E84A9EF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if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(event.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value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.end)</w:t>
      </w:r>
    </w:p>
    <w:p w14:paraId="627806E5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config.maxDate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event.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value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.end</w:t>
      </w:r>
    </w:p>
    <w:p w14:paraId="31AD6D90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6550F624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return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config</w:t>
      </w:r>
    </w:p>
    <w:p w14:paraId="6DFFB232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})</w:t>
      </w:r>
    </w:p>
    <w:p w14:paraId="3CFE6D8A" w14:textId="3784D5FC" w:rsidR="00E3282A" w:rsidRPr="00E3282A" w:rsidRDefault="005C068F" w:rsidP="005C068F">
      <w:pPr>
        <w:pStyle w:val="Heading5"/>
        <w:ind w:left="900"/>
        <w:rPr>
          <w:color w:val="auto"/>
        </w:rPr>
      </w:pPr>
      <w:r>
        <w:rPr>
          <w:color w:val="auto"/>
        </w:rPr>
        <w:t>b</w:t>
      </w:r>
      <w:r w:rsidR="00E3282A">
        <w:rPr>
          <w:color w:val="auto"/>
        </w:rPr>
        <w:t>. Mounted</w:t>
      </w:r>
      <w:r w:rsidR="00E3282A" w:rsidRPr="00E3282A">
        <w:rPr>
          <w:color w:val="auto"/>
        </w:rPr>
        <w:t>:</w:t>
      </w:r>
    </w:p>
    <w:p w14:paraId="5EAB1A66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updatePopper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E3282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async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() </w:t>
      </w: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290F8D5A" w14:textId="179816DA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 ...</w:t>
      </w:r>
    </w:p>
    <w:p w14:paraId="6F2485F4" w14:textId="40B177F2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</w:t>
      </w:r>
    </w:p>
    <w:p w14:paraId="562B38A7" w14:textId="6733E331" w:rsid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onMounted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updatePopper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4C9FAAE3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5EF3DC1F" w14:textId="77777777" w:rsidR="00E3282A" w:rsidRDefault="00E3282A" w:rsidP="00E3282A">
      <w:pPr>
        <w:spacing w:after="200"/>
        <w:rPr>
          <w:rFonts w:cstheme="minorHAnsi"/>
          <w:color w:val="auto"/>
        </w:rPr>
      </w:pPr>
    </w:p>
    <w:p w14:paraId="4358E61C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E3282A"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  <w:t xml:space="preserve">// </w:t>
      </w:r>
      <w:r w:rsidRPr="00E3282A">
        <w:rPr>
          <w:rFonts w:ascii="Segoe UI Emoji" w:eastAsia="Times New Roman" w:hAnsi="Segoe UI Emoji" w:cs="Segoe UI Emoji"/>
          <w:color w:val="88846F"/>
          <w:sz w:val="21"/>
          <w:szCs w:val="21"/>
          <w:lang w:val="vi-VN" w:eastAsia="vi-VN"/>
        </w:rPr>
        <w:t>👉</w:t>
      </w:r>
      <w:r w:rsidRPr="00E3282A"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  <w:t xml:space="preserve"> onMounted</w:t>
      </w:r>
    </w:p>
    <w:p w14:paraId="44808C39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Pr="00E3282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onMounted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(() </w:t>
      </w:r>
      <w:r w:rsidRPr="00E328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12904E90" w14:textId="397313D8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 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...</w:t>
      </w:r>
    </w:p>
    <w:p w14:paraId="45229459" w14:textId="77777777" w:rsidR="00E3282A" w:rsidRPr="00E3282A" w:rsidRDefault="00E3282A" w:rsidP="00E3282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E3282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lastRenderedPageBreak/>
        <w:t>  })</w:t>
      </w:r>
    </w:p>
    <w:p w14:paraId="680E09AD" w14:textId="13A0CA68" w:rsidR="00D86608" w:rsidRDefault="005C068F" w:rsidP="005C068F">
      <w:pPr>
        <w:pStyle w:val="Heading5"/>
        <w:ind w:left="900"/>
      </w:pPr>
      <w:r>
        <w:rPr>
          <w:color w:val="auto"/>
        </w:rPr>
        <w:t>c</w:t>
      </w:r>
      <w:r w:rsidR="00E3282A">
        <w:rPr>
          <w:color w:val="auto"/>
        </w:rPr>
        <w:t>. Watch</w:t>
      </w:r>
      <w:r w:rsidR="00E3282A" w:rsidRPr="00E3282A">
        <w:rPr>
          <w:color w:val="auto"/>
        </w:rPr>
        <w:t>:</w:t>
      </w:r>
      <w:r w:rsidR="00D86608" w:rsidRPr="00D86608">
        <w:t xml:space="preserve"> </w:t>
      </w:r>
    </w:p>
    <w:p w14:paraId="5D47F730" w14:textId="51C9F088" w:rsidR="00E3282A" w:rsidRPr="005C068F" w:rsidRDefault="00000000" w:rsidP="00D86608">
      <w:pPr>
        <w:rPr>
          <w:rStyle w:val="Hyperlink"/>
          <w:sz w:val="24"/>
          <w:szCs w:val="24"/>
        </w:rPr>
      </w:pPr>
      <w:hyperlink r:id="rId12" w:history="1">
        <w:r w:rsidR="00D86608" w:rsidRPr="005C068F">
          <w:rPr>
            <w:rStyle w:val="Hyperlink"/>
            <w:sz w:val="24"/>
            <w:szCs w:val="24"/>
          </w:rPr>
          <w:t>https://www.vuemastery.com/blog/vues-watch-vs-watcheffect-which-should-i-use/</w:t>
        </w:r>
      </w:hyperlink>
    </w:p>
    <w:p w14:paraId="44E147F4" w14:textId="77777777" w:rsidR="00D2574D" w:rsidRPr="00D2574D" w:rsidRDefault="00D2574D" w:rsidP="00D2574D">
      <w:pPr>
        <w:pStyle w:val="ListParagraph"/>
        <w:numPr>
          <w:ilvl w:val="0"/>
          <w:numId w:val="11"/>
        </w:numPr>
        <w:rPr>
          <w:color w:val="161718" w:themeColor="text1"/>
          <w:sz w:val="24"/>
          <w:szCs w:val="20"/>
          <w:u w:val="single"/>
        </w:rPr>
      </w:pPr>
      <w:proofErr w:type="spellStart"/>
      <w:r w:rsidRPr="00D2574D">
        <w:rPr>
          <w:color w:val="161718" w:themeColor="text1"/>
          <w:sz w:val="24"/>
          <w:szCs w:val="20"/>
          <w:u w:val="single"/>
        </w:rPr>
        <w:t>Loại</w:t>
      </w:r>
      <w:proofErr w:type="spellEnd"/>
      <w:r w:rsidRPr="00D2574D">
        <w:rPr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D2574D">
        <w:rPr>
          <w:color w:val="161718" w:themeColor="text1"/>
          <w:sz w:val="24"/>
          <w:szCs w:val="20"/>
          <w:u w:val="single"/>
        </w:rPr>
        <w:t>đơn</w:t>
      </w:r>
      <w:proofErr w:type="spellEnd"/>
    </w:p>
    <w:p w14:paraId="11922AB1" w14:textId="77777777" w:rsidR="00D2574D" w:rsidRPr="00D86608" w:rsidRDefault="00D2574D" w:rsidP="00D2574D">
      <w:pPr>
        <w:shd w:val="clear" w:color="auto" w:fill="272822"/>
        <w:spacing w:line="285" w:lineRule="atLeast"/>
        <w:rPr>
          <w:rFonts w:cstheme="minorHAnsi"/>
          <w:color w:val="161718" w:themeColor="text1"/>
        </w:rPr>
      </w:pPr>
      <w:r w:rsidRPr="00D86608">
        <w:rPr>
          <w:rFonts w:cstheme="minorHAnsi"/>
          <w:color w:val="161718" w:themeColor="text1"/>
        </w:rPr>
        <w:t xml:space="preserve">   </w:t>
      </w:r>
    </w:p>
    <w:p w14:paraId="2F7C93FB" w14:textId="104BADCD" w:rsidR="00D2574D" w:rsidRPr="00AC62F2" w:rsidRDefault="00D2574D" w:rsidP="00D2574D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AC62F2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watch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="008B552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AC62F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val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AC62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5945C931" w14:textId="66B177EB" w:rsidR="00D2574D" w:rsidRPr="008B552B" w:rsidRDefault="00D2574D" w:rsidP="00D2574D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   </w:t>
      </w:r>
      <w:r w:rsidR="008B552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. . . </w:t>
      </w:r>
    </w:p>
    <w:p w14:paraId="654441CD" w14:textId="77777777" w:rsidR="00D2574D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}, { immediate: </w:t>
      </w:r>
      <w:r w:rsidRPr="00AC62F2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true</w:t>
      </w:r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,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deep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: </w:t>
      </w:r>
      <w:r w:rsidRPr="00AC62F2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true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})</w:t>
      </w:r>
    </w:p>
    <w:p w14:paraId="211E4092" w14:textId="77777777" w:rsidR="00D2574D" w:rsidRPr="00AC62F2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4B1D7A15" w14:textId="77777777" w:rsidR="00D2574D" w:rsidRDefault="00D2574D" w:rsidP="00D86608">
      <w:pPr>
        <w:rPr>
          <w:rStyle w:val="Hyperlink"/>
          <w:sz w:val="24"/>
          <w:szCs w:val="20"/>
        </w:rPr>
      </w:pPr>
    </w:p>
    <w:p w14:paraId="4C1EBFEE" w14:textId="3E9DEF17" w:rsidR="00D2574D" w:rsidRPr="00D2574D" w:rsidRDefault="00D2574D" w:rsidP="00D2574D">
      <w:pPr>
        <w:pStyle w:val="ListParagraph"/>
        <w:numPr>
          <w:ilvl w:val="0"/>
          <w:numId w:val="11"/>
        </w:numPr>
        <w:rPr>
          <w:color w:val="161718" w:themeColor="text1"/>
          <w:sz w:val="24"/>
          <w:szCs w:val="20"/>
          <w:u w:val="single"/>
        </w:rPr>
      </w:pPr>
      <w:proofErr w:type="spellStart"/>
      <w:r w:rsidRPr="00D2574D">
        <w:rPr>
          <w:color w:val="161718" w:themeColor="text1"/>
          <w:sz w:val="24"/>
          <w:szCs w:val="20"/>
          <w:u w:val="single"/>
        </w:rPr>
        <w:t>Loại</w:t>
      </w:r>
      <w:proofErr w:type="spellEnd"/>
      <w:r w:rsidRPr="00D2574D">
        <w:rPr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="008B552B">
        <w:rPr>
          <w:color w:val="161718" w:themeColor="text1"/>
          <w:sz w:val="24"/>
          <w:szCs w:val="20"/>
          <w:u w:val="single"/>
        </w:rPr>
        <w:t>kép</w:t>
      </w:r>
      <w:proofErr w:type="spellEnd"/>
    </w:p>
    <w:p w14:paraId="16A77B9D" w14:textId="69F236B3" w:rsidR="00AC62F2" w:rsidRPr="00D86608" w:rsidRDefault="00AC62F2" w:rsidP="00AC62F2">
      <w:pPr>
        <w:shd w:val="clear" w:color="auto" w:fill="272822"/>
        <w:spacing w:line="285" w:lineRule="atLeast"/>
        <w:rPr>
          <w:rFonts w:cstheme="minorHAnsi"/>
          <w:color w:val="161718" w:themeColor="text1"/>
        </w:rPr>
      </w:pPr>
      <w:r w:rsidRPr="00D86608">
        <w:rPr>
          <w:rFonts w:cstheme="minorHAnsi"/>
          <w:color w:val="161718" w:themeColor="text1"/>
        </w:rPr>
        <w:t xml:space="preserve">   </w:t>
      </w:r>
      <w:r w:rsidR="00D2574D">
        <w:rPr>
          <w:rFonts w:cstheme="minorHAnsi"/>
          <w:color w:val="161718" w:themeColor="text1"/>
        </w:rPr>
        <w:tab/>
      </w:r>
    </w:p>
    <w:p w14:paraId="3CB4590C" w14:textId="10949FCC" w:rsidR="00AC62F2" w:rsidRPr="00AC62F2" w:rsidRDefault="00AC62F2" w:rsidP="009037EA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AC62F2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watch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="008B552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[prop1, prop2]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="008B552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vi-VN"/>
        </w:rPr>
        <w:t>([newProp1, newProp2], [prevProp1, prevProp2])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AC62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6DC8F74D" w14:textId="19EE21CD" w:rsidR="00AC62F2" w:rsidRDefault="008B552B" w:rsidP="009037EA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ab/>
        <w:t>. . .</w:t>
      </w:r>
    </w:p>
    <w:p w14:paraId="36B2127E" w14:textId="0CDA1231" w:rsidR="009568A7" w:rsidRPr="008B552B" w:rsidRDefault="009568A7" w:rsidP="009568A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 xml:space="preserve">        </w:t>
      </w:r>
      <w:proofErr w:type="spellStart"/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>stopWa</w:t>
      </w:r>
      <w:proofErr w:type="spellEnd"/>
      <w:r w:rsidRPr="008B552B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tch</w:t>
      </w: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 xml:space="preserve">() =&gt; </w:t>
      </w:r>
      <w:proofErr w:type="spellStart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>Dừng</w:t>
      </w:r>
      <w:proofErr w:type="spellEnd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>watchEffect</w:t>
      </w:r>
      <w:proofErr w:type="spellEnd"/>
      <w:r w:rsidRPr="008B552B"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  <w:t xml:space="preserve"> HERE</w:t>
      </w:r>
    </w:p>
    <w:p w14:paraId="5F937310" w14:textId="77777777" w:rsidR="009568A7" w:rsidRPr="008B552B" w:rsidRDefault="009568A7" w:rsidP="009037EA">
      <w:pPr>
        <w:shd w:val="clear" w:color="auto" w:fill="272822"/>
        <w:spacing w:line="285" w:lineRule="atLeast"/>
        <w:ind w:firstLine="720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1AEE7A2B" w14:textId="42763E95" w:rsidR="009037EA" w:rsidRDefault="00AC62F2" w:rsidP="00AC62F2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="00D86608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}, { immediate: </w:t>
      </w:r>
      <w:r w:rsidRPr="00AC62F2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true</w:t>
      </w:r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,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deep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: </w:t>
      </w:r>
      <w:r w:rsidRPr="00AC62F2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true</w:t>
      </w:r>
      <w:r w:rsidRPr="00AC62F2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})</w:t>
      </w:r>
    </w:p>
    <w:p w14:paraId="02544D07" w14:textId="0CA7D1E7" w:rsidR="008B552B" w:rsidRPr="008B552B" w:rsidRDefault="008B552B" w:rsidP="008B552B">
      <w:pPr>
        <w:rPr>
          <w:color w:val="161718" w:themeColor="text1"/>
        </w:rPr>
      </w:pPr>
    </w:p>
    <w:p w14:paraId="057326D8" w14:textId="384C3836" w:rsidR="008B552B" w:rsidRDefault="005C068F" w:rsidP="005C068F">
      <w:pPr>
        <w:pStyle w:val="Heading5"/>
        <w:ind w:left="900"/>
        <w:rPr>
          <w:color w:val="auto"/>
        </w:rPr>
      </w:pPr>
      <w:r>
        <w:rPr>
          <w:color w:val="auto"/>
        </w:rPr>
        <w:t>d</w:t>
      </w:r>
      <w:r w:rsidR="008B552B">
        <w:rPr>
          <w:color w:val="auto"/>
        </w:rPr>
        <w:t xml:space="preserve">. </w:t>
      </w:r>
      <w:proofErr w:type="spellStart"/>
      <w:r w:rsidR="008B552B">
        <w:rPr>
          <w:color w:val="auto"/>
        </w:rPr>
        <w:t>WatchEffect</w:t>
      </w:r>
      <w:proofErr w:type="spellEnd"/>
      <w:r>
        <w:rPr>
          <w:color w:val="auto"/>
        </w:rPr>
        <w:t>:</w:t>
      </w:r>
    </w:p>
    <w:p w14:paraId="5F154FF9" w14:textId="77777777" w:rsidR="005C068F" w:rsidRPr="005C068F" w:rsidRDefault="005C068F" w:rsidP="005C068F"/>
    <w:p w14:paraId="29A799B9" w14:textId="4FA9F3EC" w:rsidR="008B552B" w:rsidRDefault="008B552B" w:rsidP="008B552B">
      <w:pPr>
        <w:rPr>
          <w:i/>
          <w:iCs/>
          <w:color w:val="161718" w:themeColor="text1"/>
          <w:sz w:val="24"/>
          <w:szCs w:val="20"/>
        </w:rPr>
      </w:pPr>
      <w:r>
        <w:tab/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WatchEffect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theo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dõi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toàn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bộ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sự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thay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đổi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i/>
          <w:iCs/>
          <w:color w:val="161718" w:themeColor="text1"/>
          <w:sz w:val="24"/>
          <w:szCs w:val="20"/>
        </w:rPr>
        <w:t>của</w:t>
      </w:r>
      <w:proofErr w:type="spellEnd"/>
      <w:r w:rsidRPr="005C068F">
        <w:rPr>
          <w:i/>
          <w:iCs/>
          <w:color w:val="161718" w:themeColor="text1"/>
          <w:sz w:val="24"/>
          <w:szCs w:val="20"/>
        </w:rPr>
        <w:t xml:space="preserve"> component</w:t>
      </w:r>
    </w:p>
    <w:p w14:paraId="45FF973A" w14:textId="77777777" w:rsidR="005C068F" w:rsidRPr="005C068F" w:rsidRDefault="005C068F" w:rsidP="008B552B">
      <w:pPr>
        <w:rPr>
          <w:i/>
          <w:iCs/>
          <w:color w:val="161718" w:themeColor="text1"/>
        </w:rPr>
      </w:pPr>
    </w:p>
    <w:p w14:paraId="0F93359B" w14:textId="77777777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8B552B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import</w:t>
      </w: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 watchEffect } </w:t>
      </w:r>
      <w:r w:rsidRPr="008B552B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from</w:t>
      </w: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8B552B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'vue'</w:t>
      </w:r>
    </w:p>
    <w:p w14:paraId="1D7C21D3" w14:textId="77777777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3E2A5D11" w14:textId="77777777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8B552B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watchEffect</w:t>
      </w: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(() </w:t>
      </w:r>
      <w:r w:rsidRPr="008B55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7A411E9A" w14:textId="4E67CCC2" w:rsid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</w:pP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 w:rsidRPr="008B552B"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  <w:t>// CODE HERE</w:t>
      </w:r>
    </w:p>
    <w:p w14:paraId="7F26FC79" w14:textId="7751207A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ab/>
      </w:r>
    </w:p>
    <w:p w14:paraId="0A77D5CA" w14:textId="29ADF813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>stopWa</w:t>
      </w:r>
      <w:proofErr w:type="spellEnd"/>
      <w:r w:rsidRPr="008B552B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tchEffect</w:t>
      </w: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>(</w:t>
      </w:r>
      <w:proofErr w:type="gramEnd"/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 xml:space="preserve">) =&gt; </w:t>
      </w:r>
      <w:proofErr w:type="spellStart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>Dừng</w:t>
      </w:r>
      <w:proofErr w:type="spellEnd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8846F"/>
          <w:sz w:val="21"/>
          <w:szCs w:val="21"/>
          <w:lang w:eastAsia="vi-VN"/>
        </w:rPr>
        <w:t>watchEffect</w:t>
      </w:r>
      <w:proofErr w:type="spellEnd"/>
      <w:r w:rsidRPr="008B552B">
        <w:rPr>
          <w:rFonts w:ascii="Consolas" w:eastAsia="Times New Roman" w:hAnsi="Consolas" w:cs="Times New Roman"/>
          <w:color w:val="88846F"/>
          <w:sz w:val="21"/>
          <w:szCs w:val="21"/>
          <w:lang w:val="vi-VN" w:eastAsia="vi-VN"/>
        </w:rPr>
        <w:t xml:space="preserve"> HERE</w:t>
      </w:r>
    </w:p>
    <w:p w14:paraId="2F3FFA73" w14:textId="77777777" w:rsidR="008B552B" w:rsidRPr="008B552B" w:rsidRDefault="008B552B" w:rsidP="008B552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8B552B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})</w:t>
      </w:r>
    </w:p>
    <w:p w14:paraId="0B592073" w14:textId="77777777" w:rsidR="008B552B" w:rsidRPr="008B552B" w:rsidRDefault="008B552B" w:rsidP="008B552B">
      <w:pPr>
        <w:rPr>
          <w:color w:val="161718" w:themeColor="text1"/>
        </w:rPr>
      </w:pPr>
    </w:p>
    <w:p w14:paraId="0DC6005D" w14:textId="4BA92042" w:rsidR="00F41E62" w:rsidRDefault="005C068F" w:rsidP="005C068F">
      <w:pPr>
        <w:pStyle w:val="Heading5"/>
        <w:ind w:left="900"/>
        <w:rPr>
          <w:color w:val="auto"/>
          <w:sz w:val="24"/>
          <w:szCs w:val="20"/>
        </w:rPr>
      </w:pPr>
      <w:r>
        <w:rPr>
          <w:color w:val="auto"/>
        </w:rPr>
        <w:t>e</w:t>
      </w:r>
      <w:r w:rsidR="00F41E62">
        <w:rPr>
          <w:color w:val="auto"/>
        </w:rPr>
        <w:t>. Setup</w:t>
      </w:r>
      <w:r w:rsidR="00F41E62" w:rsidRPr="00E3282A">
        <w:rPr>
          <w:color w:val="auto"/>
        </w:rPr>
        <w:t>:</w:t>
      </w:r>
      <w:r w:rsidR="00522196">
        <w:rPr>
          <w:color w:val="auto"/>
        </w:rPr>
        <w:t xml:space="preserve"> </w:t>
      </w:r>
      <w:proofErr w:type="spellStart"/>
      <w:r w:rsidR="00522196" w:rsidRPr="005C068F">
        <w:rPr>
          <w:color w:val="auto"/>
          <w:sz w:val="24"/>
          <w:szCs w:val="20"/>
        </w:rPr>
        <w:t>thay</w:t>
      </w:r>
      <w:proofErr w:type="spellEnd"/>
      <w:r w:rsidR="00522196" w:rsidRPr="005C068F">
        <w:rPr>
          <w:color w:val="auto"/>
          <w:sz w:val="24"/>
          <w:szCs w:val="20"/>
        </w:rPr>
        <w:t xml:space="preserve"> </w:t>
      </w:r>
      <w:proofErr w:type="spellStart"/>
      <w:r w:rsidR="00522196" w:rsidRPr="005C068F">
        <w:rPr>
          <w:color w:val="auto"/>
          <w:sz w:val="24"/>
          <w:szCs w:val="20"/>
        </w:rPr>
        <w:t>thế</w:t>
      </w:r>
      <w:proofErr w:type="spellEnd"/>
      <w:r w:rsidR="00522196" w:rsidRPr="005C068F">
        <w:rPr>
          <w:color w:val="auto"/>
          <w:sz w:val="24"/>
          <w:szCs w:val="20"/>
        </w:rPr>
        <w:t xml:space="preserve"> </w:t>
      </w:r>
      <w:proofErr w:type="spellStart"/>
      <w:r w:rsidR="00522196" w:rsidRPr="005C068F">
        <w:rPr>
          <w:color w:val="auto"/>
          <w:sz w:val="24"/>
          <w:szCs w:val="20"/>
        </w:rPr>
        <w:t>cho</w:t>
      </w:r>
      <w:proofErr w:type="spellEnd"/>
      <w:r w:rsidR="00522196" w:rsidRPr="005C068F">
        <w:rPr>
          <w:color w:val="auto"/>
          <w:sz w:val="24"/>
          <w:szCs w:val="20"/>
        </w:rPr>
        <w:t xml:space="preserve"> </w:t>
      </w:r>
      <w:proofErr w:type="gramStart"/>
      <w:r w:rsidR="00522196" w:rsidRPr="005C068F">
        <w:rPr>
          <w:color w:val="auto"/>
          <w:sz w:val="24"/>
          <w:szCs w:val="20"/>
        </w:rPr>
        <w:t>created</w:t>
      </w:r>
      <w:proofErr w:type="gramEnd"/>
    </w:p>
    <w:p w14:paraId="324770B3" w14:textId="77777777" w:rsidR="005C068F" w:rsidRPr="005C068F" w:rsidRDefault="005C068F" w:rsidP="005C068F"/>
    <w:p w14:paraId="070FD982" w14:textId="5138C545" w:rsidR="007C76E9" w:rsidRPr="005C068F" w:rsidRDefault="00522196" w:rsidP="00E3282A">
      <w:pPr>
        <w:spacing w:after="200"/>
        <w:rPr>
          <w:rFonts w:cstheme="minorHAnsi"/>
          <w:color w:val="auto"/>
          <w:sz w:val="24"/>
          <w:szCs w:val="20"/>
        </w:rPr>
      </w:pPr>
      <w:r w:rsidRPr="00522196">
        <w:rPr>
          <w:rFonts w:cstheme="minorHAnsi"/>
          <w:color w:val="A4063E" w:themeColor="accent6"/>
        </w:rPr>
        <w:t>***Note</w:t>
      </w:r>
      <w:r>
        <w:rPr>
          <w:rFonts w:cstheme="minorHAnsi"/>
          <w:color w:val="auto"/>
        </w:rPr>
        <w:t xml:space="preserve">: </w:t>
      </w:r>
      <w:r w:rsidRPr="005C068F">
        <w:rPr>
          <w:rFonts w:cstheme="minorHAnsi"/>
          <w:color w:val="auto"/>
          <w:sz w:val="24"/>
          <w:szCs w:val="20"/>
        </w:rPr>
        <w:t xml:space="preserve">-    Khi </w:t>
      </w:r>
      <w:proofErr w:type="spellStart"/>
      <w:r w:rsidRPr="005C068F">
        <w:rPr>
          <w:rFonts w:cstheme="minorHAnsi"/>
          <w:color w:val="auto"/>
          <w:sz w:val="24"/>
          <w:szCs w:val="20"/>
        </w:rPr>
        <w:t>không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có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template ta </w:t>
      </w:r>
      <w:proofErr w:type="spellStart"/>
      <w:r w:rsidRPr="005C068F">
        <w:rPr>
          <w:rFonts w:cstheme="minorHAnsi"/>
          <w:color w:val="auto"/>
          <w:sz w:val="24"/>
          <w:szCs w:val="20"/>
        </w:rPr>
        <w:t>sẽ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sử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dụng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dạng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`optional </w:t>
      </w:r>
      <w:proofErr w:type="spellStart"/>
      <w:r w:rsidRPr="005C068F">
        <w:rPr>
          <w:rFonts w:cstheme="minorHAnsi"/>
          <w:color w:val="auto"/>
          <w:sz w:val="24"/>
          <w:szCs w:val="20"/>
        </w:rPr>
        <w:t>api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` </w:t>
      </w:r>
    </w:p>
    <w:p w14:paraId="0028ABA5" w14:textId="13C03609" w:rsidR="00522196" w:rsidRPr="005C068F" w:rsidRDefault="00522196" w:rsidP="00522196">
      <w:pPr>
        <w:pStyle w:val="ListParagraph"/>
        <w:numPr>
          <w:ilvl w:val="0"/>
          <w:numId w:val="8"/>
        </w:numPr>
        <w:spacing w:after="200"/>
        <w:rPr>
          <w:rFonts w:cstheme="minorHAnsi"/>
          <w:color w:val="auto"/>
          <w:sz w:val="24"/>
          <w:szCs w:val="20"/>
        </w:rPr>
      </w:pPr>
      <w:r w:rsidRPr="005C068F">
        <w:rPr>
          <w:rFonts w:cstheme="minorHAnsi"/>
          <w:color w:val="auto"/>
          <w:sz w:val="24"/>
          <w:szCs w:val="20"/>
        </w:rPr>
        <w:t xml:space="preserve">Khi </w:t>
      </w:r>
      <w:proofErr w:type="spellStart"/>
      <w:r w:rsidRPr="005C068F">
        <w:rPr>
          <w:rFonts w:cstheme="minorHAnsi"/>
          <w:color w:val="auto"/>
          <w:sz w:val="24"/>
          <w:szCs w:val="20"/>
        </w:rPr>
        <w:t>có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template ta </w:t>
      </w:r>
      <w:proofErr w:type="spellStart"/>
      <w:r w:rsidRPr="005C068F">
        <w:rPr>
          <w:rFonts w:cstheme="minorHAnsi"/>
          <w:color w:val="auto"/>
          <w:sz w:val="24"/>
          <w:szCs w:val="20"/>
        </w:rPr>
        <w:t>sẽ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sử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auto"/>
          <w:sz w:val="24"/>
          <w:szCs w:val="20"/>
        </w:rPr>
        <w:t>dụng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composition </w:t>
      </w:r>
      <w:proofErr w:type="spellStart"/>
      <w:r w:rsidRPr="005C068F">
        <w:rPr>
          <w:rFonts w:cstheme="minorHAnsi"/>
          <w:color w:val="auto"/>
          <w:sz w:val="24"/>
          <w:szCs w:val="20"/>
        </w:rPr>
        <w:t>api</w:t>
      </w:r>
      <w:proofErr w:type="spellEnd"/>
      <w:r w:rsidRPr="005C068F">
        <w:rPr>
          <w:rFonts w:cstheme="minorHAnsi"/>
          <w:color w:val="auto"/>
          <w:sz w:val="24"/>
          <w:szCs w:val="20"/>
        </w:rPr>
        <w:t xml:space="preserve"> (setup lang=`</w:t>
      </w:r>
      <w:proofErr w:type="spellStart"/>
      <w:r w:rsidRPr="005C068F">
        <w:rPr>
          <w:rFonts w:cstheme="minorHAnsi"/>
          <w:color w:val="auto"/>
          <w:sz w:val="24"/>
          <w:szCs w:val="20"/>
        </w:rPr>
        <w:t>ts`</w:t>
      </w:r>
      <w:proofErr w:type="spellEnd"/>
      <w:r w:rsidRPr="005C068F">
        <w:rPr>
          <w:rFonts w:cstheme="minorHAnsi"/>
          <w:color w:val="auto"/>
          <w:sz w:val="24"/>
          <w:szCs w:val="20"/>
        </w:rPr>
        <w:t>)</w:t>
      </w:r>
    </w:p>
    <w:p w14:paraId="5578351D" w14:textId="439B2E72" w:rsidR="009037EA" w:rsidRPr="005C068F" w:rsidRDefault="009037EA" w:rsidP="005C068F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 w:rsidRPr="005C068F">
        <w:rPr>
          <w:rFonts w:cstheme="minorHAnsi"/>
          <w:i/>
          <w:iCs/>
          <w:color w:val="auto"/>
          <w:sz w:val="28"/>
          <w:szCs w:val="24"/>
          <w:u w:val="single"/>
        </w:rPr>
        <w:t xml:space="preserve">key </w:t>
      </w:r>
      <w:r w:rsidR="008F4F42" w:rsidRPr="005C068F">
        <w:rPr>
          <w:rFonts w:cstheme="minorHAnsi"/>
          <w:i/>
          <w:iCs/>
          <w:color w:val="auto"/>
          <w:sz w:val="28"/>
          <w:szCs w:val="24"/>
          <w:u w:val="single"/>
        </w:rPr>
        <w:t>word</w:t>
      </w:r>
      <w:r w:rsidRPr="005C068F">
        <w:rPr>
          <w:rFonts w:cstheme="minorHAnsi"/>
          <w:i/>
          <w:iCs/>
          <w:color w:val="auto"/>
          <w:sz w:val="28"/>
          <w:szCs w:val="24"/>
          <w:u w:val="single"/>
        </w:rPr>
        <w:t>:</w:t>
      </w:r>
    </w:p>
    <w:p w14:paraId="189AFBB6" w14:textId="691AE44E" w:rsidR="00D2574D" w:rsidRPr="005C068F" w:rsidRDefault="00D2574D" w:rsidP="005C068F">
      <w:pPr>
        <w:pStyle w:val="Heading5"/>
        <w:ind w:left="900"/>
        <w:rPr>
          <w:rFonts w:cstheme="minorHAnsi"/>
          <w:color w:val="auto"/>
        </w:rPr>
      </w:pPr>
      <w:r w:rsidRPr="005C068F">
        <w:rPr>
          <w:rFonts w:cstheme="minorHAnsi"/>
          <w:color w:val="auto"/>
        </w:rPr>
        <w:t xml:space="preserve">1. </w:t>
      </w:r>
      <w:r w:rsidRPr="00D112A5">
        <w:rPr>
          <w:rFonts w:cstheme="minorHAnsi"/>
          <w:color w:val="161718" w:themeColor="text1"/>
          <w:szCs w:val="28"/>
          <w:lang w:eastAsia="vi-VN"/>
        </w:rPr>
        <w:t>S</w:t>
      </w:r>
      <w:r w:rsidRPr="00D112A5">
        <w:rPr>
          <w:rFonts w:cstheme="minorHAnsi"/>
          <w:color w:val="161718" w:themeColor="text1"/>
          <w:szCs w:val="28"/>
          <w:lang w:val="vi-VN" w:eastAsia="vi-VN"/>
        </w:rPr>
        <w:t>tructuredClone</w:t>
      </w:r>
      <w:r w:rsidRPr="005C068F">
        <w:rPr>
          <w:rFonts w:cstheme="minorHAnsi"/>
          <w:color w:val="auto"/>
        </w:rPr>
        <w:t>:</w:t>
      </w:r>
      <w:r w:rsidRPr="005C068F">
        <w:rPr>
          <w:rFonts w:cstheme="minorHAnsi"/>
          <w:color w:val="A6E22E"/>
          <w:sz w:val="21"/>
          <w:szCs w:val="21"/>
          <w:lang w:val="vi-VN" w:eastAsia="vi-VN"/>
        </w:rPr>
        <w:t xml:space="preserve"> </w:t>
      </w:r>
      <w:r w:rsidRPr="005C068F">
        <w:rPr>
          <w:rFonts w:cstheme="minorHAnsi"/>
          <w:color w:val="161718" w:themeColor="text1"/>
        </w:rPr>
        <w:t xml:space="preserve">Clone </w:t>
      </w:r>
      <w:proofErr w:type="spellStart"/>
      <w:r w:rsidRPr="005C068F">
        <w:rPr>
          <w:rFonts w:cstheme="minorHAnsi"/>
          <w:color w:val="161718" w:themeColor="text1"/>
        </w:rPr>
        <w:t>một</w:t>
      </w:r>
      <w:proofErr w:type="spellEnd"/>
      <w:r w:rsidRPr="005C068F">
        <w:rPr>
          <w:rFonts w:cstheme="minorHAnsi"/>
          <w:color w:val="161718" w:themeColor="text1"/>
        </w:rPr>
        <w:t xml:space="preserve"> struct</w:t>
      </w:r>
    </w:p>
    <w:p w14:paraId="70BA9686" w14:textId="0476273B" w:rsidR="009037EA" w:rsidRPr="009037EA" w:rsidRDefault="009037EA" w:rsidP="009037E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9037E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structuredClone</w:t>
      </w:r>
      <w:r w:rsidRPr="009037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data</w:t>
      </w:r>
      <w:r w:rsidRPr="009037E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7F38EF9D" w14:textId="24E3AAE7" w:rsidR="00D2574D" w:rsidRDefault="00D2574D" w:rsidP="005C068F">
      <w:pPr>
        <w:pStyle w:val="Heading5"/>
        <w:ind w:left="900"/>
        <w:rPr>
          <w:color w:val="auto"/>
        </w:rPr>
      </w:pPr>
      <w:r>
        <w:rPr>
          <w:color w:val="auto"/>
        </w:rPr>
        <w:t>2. Ref:</w:t>
      </w:r>
    </w:p>
    <w:p w14:paraId="4D2020F5" w14:textId="77777777" w:rsidR="00004A70" w:rsidRPr="00004A70" w:rsidRDefault="00004A70" w:rsidP="00004A70"/>
    <w:p w14:paraId="4AAEF8C6" w14:textId="2E5D7CB3" w:rsidR="00004A70" w:rsidRDefault="00004A70" w:rsidP="00004A70">
      <w:pPr>
        <w:ind w:firstLine="720"/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</w:pPr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Ref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nhận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một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giá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trị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bên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trong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và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trả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về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một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ref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phản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ứng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và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có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thể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thay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đổi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. 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ref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có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một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thuộc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tính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duy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nhất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.value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trỏ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đến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giá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trị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bên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trong</w:t>
      </w:r>
      <w:proofErr w:type="spellEnd"/>
    </w:p>
    <w:p w14:paraId="5385A529" w14:textId="77777777" w:rsidR="005C068F" w:rsidRPr="005C068F" w:rsidRDefault="005C068F" w:rsidP="00004A70">
      <w:pPr>
        <w:ind w:firstLine="720"/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</w:pPr>
    </w:p>
    <w:p w14:paraId="528A54DD" w14:textId="43C313C0" w:rsidR="00E775F0" w:rsidRPr="005C068F" w:rsidRDefault="00E775F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4"/>
          <w:shd w:val="clear" w:color="auto" w:fill="FFFFFF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Cách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khai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báo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:</w:t>
      </w:r>
    </w:p>
    <w:p w14:paraId="272E084C" w14:textId="2C011A6F" w:rsidR="00004A70" w:rsidRPr="00004A70" w:rsidRDefault="00004A70" w:rsidP="00004A7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F8F8F2"/>
          <w:sz w:val="27"/>
          <w:szCs w:val="27"/>
          <w:lang w:val="vi-VN" w:eastAsia="vi-VN"/>
        </w:rPr>
      </w:pPr>
      <w:r w:rsidRPr="00004A70">
        <w:rPr>
          <w:rFonts w:ascii="Consolas" w:eastAsia="Times New Roman" w:hAnsi="Consolas" w:cs="Courier New"/>
          <w:color w:val="F8F8F2"/>
          <w:sz w:val="27"/>
          <w:szCs w:val="27"/>
          <w:lang w:val="vi-VN" w:eastAsia="vi-VN"/>
        </w:rPr>
        <w:lastRenderedPageBreak/>
        <w:t>const count = ref(0);</w:t>
      </w:r>
    </w:p>
    <w:p w14:paraId="7B793662" w14:textId="045D9B78" w:rsidR="00004A70" w:rsidRPr="005C068F" w:rsidRDefault="00004A7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Muốn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thay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đổi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của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count ta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phải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qua ‘</w:t>
      </w:r>
      <w:proofErr w:type="gramStart"/>
      <w:r w:rsidRPr="005C068F">
        <w:rPr>
          <w:rFonts w:cstheme="minorHAnsi"/>
          <w:color w:val="161718" w:themeColor="text1"/>
          <w:sz w:val="24"/>
          <w:szCs w:val="20"/>
        </w:rPr>
        <w:t>value</w:t>
      </w:r>
      <w:proofErr w:type="gramEnd"/>
      <w:r w:rsidRPr="005C068F">
        <w:rPr>
          <w:rFonts w:cstheme="minorHAnsi"/>
          <w:color w:val="161718" w:themeColor="text1"/>
          <w:sz w:val="24"/>
          <w:szCs w:val="20"/>
        </w:rPr>
        <w:t>’</w:t>
      </w:r>
    </w:p>
    <w:p w14:paraId="54035B95" w14:textId="77777777" w:rsidR="00004A70" w:rsidRDefault="00004A70" w:rsidP="00004A70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count.value++;</w:t>
      </w:r>
    </w:p>
    <w:p w14:paraId="1621F049" w14:textId="772B499C" w:rsidR="00004A70" w:rsidRPr="005C068F" w:rsidRDefault="00004A7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0"/>
        </w:rPr>
      </w:pPr>
      <w:r w:rsidRPr="005C068F">
        <w:rPr>
          <w:rFonts w:cstheme="minorHAnsi"/>
          <w:color w:val="161718" w:themeColor="text1"/>
          <w:sz w:val="24"/>
          <w:szCs w:val="20"/>
        </w:rPr>
        <w:t xml:space="preserve">Ta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có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thể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khai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báo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kiểu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dữ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liệu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cho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gramStart"/>
      <w:r w:rsidRPr="005C068F">
        <w:rPr>
          <w:rFonts w:cstheme="minorHAnsi"/>
          <w:color w:val="161718" w:themeColor="text1"/>
          <w:sz w:val="24"/>
          <w:szCs w:val="20"/>
        </w:rPr>
        <w:t>ref</w:t>
      </w:r>
      <w:proofErr w:type="gramEnd"/>
    </w:p>
    <w:p w14:paraId="69646417" w14:textId="7AFED76F" w:rsidR="00004A70" w:rsidRPr="00004A70" w:rsidRDefault="00004A70" w:rsidP="00004A70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004A70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ref</w:t>
      </w:r>
      <w:r w:rsidRPr="00004A70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vi-VN"/>
        </w:rPr>
        <w:t>type</w:t>
      </w:r>
      <w:r w:rsidRPr="00004A70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&gt;(</w:t>
      </w:r>
      <w:r>
        <w:rPr>
          <w:rFonts w:ascii="Consolas" w:eastAsia="Times New Roman" w:hAnsi="Consolas" w:cs="Times New Roman"/>
          <w:color w:val="A6E22E"/>
          <w:sz w:val="21"/>
          <w:szCs w:val="21"/>
          <w:lang w:eastAsia="vi-VN"/>
        </w:rPr>
        <w:t>value)</w:t>
      </w:r>
    </w:p>
    <w:p w14:paraId="074E7040" w14:textId="77777777" w:rsidR="00956D1C" w:rsidRPr="005C068F" w:rsidRDefault="00956D1C" w:rsidP="00956D1C">
      <w:pPr>
        <w:ind w:firstLine="720"/>
        <w:rPr>
          <w:rFonts w:cstheme="minorHAnsi"/>
          <w:i/>
          <w:iCs/>
          <w:color w:val="161718" w:themeColor="text1"/>
          <w:sz w:val="24"/>
          <w:szCs w:val="20"/>
        </w:rPr>
      </w:pPr>
      <w:r w:rsidRPr="005C068F">
        <w:rPr>
          <w:rFonts w:cstheme="minorHAnsi"/>
          <w:i/>
          <w:iCs/>
          <w:color w:val="161718" w:themeColor="text1"/>
          <w:sz w:val="24"/>
          <w:szCs w:val="20"/>
        </w:rPr>
        <w:t xml:space="preserve">type: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>có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>thể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>là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0"/>
        </w:rPr>
        <w:t xml:space="preserve"> interface, class, number, string, Boolean, Object, …</w:t>
      </w:r>
    </w:p>
    <w:p w14:paraId="4A3FA94B" w14:textId="77777777" w:rsidR="00956D1C" w:rsidRPr="005C068F" w:rsidRDefault="00956D1C" w:rsidP="00956D1C">
      <w:pPr>
        <w:rPr>
          <w:rFonts w:cstheme="minorHAnsi"/>
          <w:color w:val="161718" w:themeColor="text1"/>
          <w:sz w:val="24"/>
          <w:szCs w:val="20"/>
        </w:rPr>
      </w:pPr>
    </w:p>
    <w:p w14:paraId="4A264E3A" w14:textId="3EA49046" w:rsidR="003D25EC" w:rsidRPr="005C068F" w:rsidRDefault="00E775F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Muốn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gọi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sử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dụng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biến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r w:rsidR="003D25EC" w:rsidRPr="005C068F">
        <w:rPr>
          <w:rFonts w:cstheme="minorHAnsi"/>
          <w:color w:val="161718" w:themeColor="text1"/>
          <w:sz w:val="24"/>
          <w:szCs w:val="20"/>
        </w:rPr>
        <w:t>ref</w:t>
      </w:r>
    </w:p>
    <w:p w14:paraId="62254AD8" w14:textId="4C78B962" w:rsidR="00E775F0" w:rsidRPr="005C068F" w:rsidRDefault="003D25EC" w:rsidP="003D25EC">
      <w:pPr>
        <w:pStyle w:val="ListParagraph"/>
        <w:rPr>
          <w:rFonts w:cstheme="minorHAnsi"/>
          <w:color w:val="161718" w:themeColor="text1"/>
          <w:sz w:val="24"/>
          <w:szCs w:val="20"/>
        </w:rPr>
      </w:pPr>
      <w:r w:rsidRPr="005C068F">
        <w:rPr>
          <w:rFonts w:cstheme="minorHAnsi"/>
          <w:color w:val="161718" w:themeColor="text1"/>
          <w:sz w:val="24"/>
          <w:szCs w:val="20"/>
        </w:rPr>
        <w:t xml:space="preserve">Setup =&gt; return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biến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ref</w:t>
      </w:r>
    </w:p>
    <w:p w14:paraId="76B4B0C2" w14:textId="72659C03" w:rsidR="00E775F0" w:rsidRDefault="00E775F0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return { count};</w:t>
      </w:r>
    </w:p>
    <w:p w14:paraId="018A85EA" w14:textId="16CAD858" w:rsidR="00956D1C" w:rsidRPr="005C068F" w:rsidRDefault="00956D1C" w:rsidP="00956D1C">
      <w:pPr>
        <w:pStyle w:val="ListParagraph"/>
        <w:rPr>
          <w:rFonts w:cstheme="minorHAnsi"/>
          <w:color w:val="161718" w:themeColor="text1"/>
          <w:sz w:val="24"/>
          <w:szCs w:val="20"/>
        </w:rPr>
      </w:pPr>
      <w:r w:rsidRPr="005C068F">
        <w:rPr>
          <w:rFonts w:cstheme="minorHAnsi"/>
          <w:color w:val="161718" w:themeColor="text1"/>
          <w:sz w:val="24"/>
          <w:szCs w:val="20"/>
        </w:rPr>
        <w:t>template:</w:t>
      </w:r>
    </w:p>
    <w:p w14:paraId="40D32EB6" w14:textId="77777777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&lt;button @click="increaseCount"&gt;count is: {{ count }}&lt;/button&gt;</w:t>
      </w:r>
    </w:p>
    <w:p w14:paraId="551D5A7D" w14:textId="77777777" w:rsidR="00E775F0" w:rsidRDefault="00E775F0" w:rsidP="00004A70">
      <w:pPr>
        <w:ind w:firstLine="720"/>
        <w:rPr>
          <w:rFonts w:cstheme="minorHAnsi"/>
          <w:color w:val="161718" w:themeColor="text1"/>
        </w:rPr>
      </w:pPr>
    </w:p>
    <w:p w14:paraId="39EB22BD" w14:textId="71F35A66" w:rsidR="00E775F0" w:rsidRPr="005C068F" w:rsidRDefault="00E775F0" w:rsidP="00E775F0">
      <w:pPr>
        <w:ind w:firstLine="720"/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</w:pPr>
      <w:proofErr w:type="gram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Ref 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hữu</w:t>
      </w:r>
      <w:proofErr w:type="spellEnd"/>
      <w:proofErr w:type="gram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ích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cho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các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nguyên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hàm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 (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chuỗi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,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số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 xml:space="preserve">, </w:t>
      </w:r>
      <w:proofErr w:type="spellStart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boolean</w:t>
      </w:r>
      <w:proofErr w:type="spellEnd"/>
      <w:r w:rsidRPr="005C068F">
        <w:rPr>
          <w:rFonts w:cstheme="minorHAnsi"/>
          <w:i/>
          <w:iCs/>
          <w:color w:val="0A1930"/>
          <w:sz w:val="24"/>
          <w:szCs w:val="24"/>
          <w:shd w:val="clear" w:color="auto" w:fill="FFFFFF"/>
        </w:rPr>
        <w:t>, v.v.)</w:t>
      </w:r>
    </w:p>
    <w:p w14:paraId="1FDFEEE5" w14:textId="12BC6C13" w:rsidR="009568A7" w:rsidRPr="005C068F" w:rsidRDefault="009568A7" w:rsidP="009568A7">
      <w:pPr>
        <w:pStyle w:val="ListParagraph"/>
        <w:numPr>
          <w:ilvl w:val="0"/>
          <w:numId w:val="16"/>
        </w:numPr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Mở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rộng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: </w:t>
      </w:r>
    </w:p>
    <w:p w14:paraId="3344BE22" w14:textId="77777777" w:rsidR="009568A7" w:rsidRPr="009568A7" w:rsidRDefault="009568A7" w:rsidP="005C068F">
      <w:pPr>
        <w:pStyle w:val="ListParagraph"/>
        <w:shd w:val="clear" w:color="auto" w:fill="272822"/>
        <w:spacing w:line="285" w:lineRule="atLeast"/>
        <w:ind w:left="144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9568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items </w:t>
      </w:r>
      <w:r w:rsidRPr="009568A7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[</w:t>
      </w:r>
      <w:r w:rsidRPr="009568A7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'Item 1'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9568A7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'Item 2'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9568A7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'Item 3'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9568A7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'Item 4'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] </w:t>
      </w:r>
      <w:r w:rsidRPr="009568A7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as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568A7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const</w:t>
      </w:r>
    </w:p>
    <w:p w14:paraId="6F3EE5C1" w14:textId="77777777" w:rsidR="009568A7" w:rsidRPr="009568A7" w:rsidRDefault="009568A7" w:rsidP="005C068F">
      <w:pPr>
        <w:pStyle w:val="ListParagraph"/>
        <w:shd w:val="clear" w:color="auto" w:fill="272822"/>
        <w:spacing w:line="285" w:lineRule="atLeast"/>
        <w:ind w:left="1440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9568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select </w:t>
      </w:r>
      <w:r w:rsidRPr="009568A7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568A7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ref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 w:rsidRPr="009568A7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typeof</w:t>
      </w:r>
      <w:r w:rsidRPr="009568A7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items[number]&gt;()</w:t>
      </w:r>
    </w:p>
    <w:p w14:paraId="618AE0A7" w14:textId="39861CF7" w:rsidR="009568A7" w:rsidRPr="005C068F" w:rsidRDefault="009568A7" w:rsidP="009568A7">
      <w:pPr>
        <w:pStyle w:val="ListParagraph"/>
        <w:ind w:left="1440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Quy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định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kiểu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ref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cho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“</w:t>
      </w:r>
      <w:proofErr w:type="gramStart"/>
      <w:r w:rsidRPr="005C068F">
        <w:rPr>
          <w:rFonts w:cstheme="minorHAnsi"/>
          <w:color w:val="161718" w:themeColor="text1"/>
          <w:sz w:val="24"/>
          <w:szCs w:val="20"/>
        </w:rPr>
        <w:t>select</w:t>
      </w:r>
      <w:r w:rsidRPr="005C068F">
        <w:rPr>
          <w:rFonts w:cstheme="minorHAnsi"/>
          <w:color w:val="161718" w:themeColor="text1"/>
          <w:sz w:val="24"/>
          <w:szCs w:val="20"/>
        </w:rPr>
        <w:t>”</w:t>
      </w:r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là</w:t>
      </w:r>
      <w:proofErr w:type="spellEnd"/>
      <w:proofErr w:type="gram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các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loại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được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quy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định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trong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mảng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“items”</w:t>
      </w:r>
    </w:p>
    <w:p w14:paraId="5E85D7DE" w14:textId="77777777" w:rsidR="009568A7" w:rsidRPr="005C068F" w:rsidRDefault="009568A7" w:rsidP="009568A7">
      <w:pPr>
        <w:pStyle w:val="ListParagraph"/>
        <w:ind w:left="1440"/>
        <w:rPr>
          <w:rFonts w:cstheme="minorHAnsi"/>
          <w:color w:val="161718" w:themeColor="text1"/>
          <w:sz w:val="24"/>
          <w:szCs w:val="20"/>
        </w:rPr>
      </w:pPr>
      <w:r w:rsidRPr="005C068F">
        <w:rPr>
          <w:rFonts w:cstheme="minorHAnsi"/>
          <w:color w:val="161718" w:themeColor="text1"/>
          <w:sz w:val="24"/>
          <w:szCs w:val="20"/>
        </w:rPr>
        <w:t xml:space="preserve">=&gt; selected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chỉ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nhận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các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>:</w:t>
      </w:r>
    </w:p>
    <w:p w14:paraId="69120080" w14:textId="3BCDBAD9" w:rsidR="009568A7" w:rsidRPr="009568A7" w:rsidRDefault="009568A7" w:rsidP="009568A7">
      <w:pPr>
        <w:pStyle w:val="ListParagraph"/>
        <w:ind w:left="1440"/>
        <w:rPr>
          <w:rFonts w:cstheme="minorHAnsi"/>
          <w:color w:val="161718" w:themeColor="text1"/>
        </w:rPr>
      </w:pPr>
      <w:r>
        <w:rPr>
          <w:rFonts w:cstheme="minorHAnsi"/>
          <w:color w:val="161718" w:themeColor="text1"/>
        </w:rPr>
        <w:t xml:space="preserve"> </w:t>
      </w:r>
      <w:r>
        <w:rPr>
          <w:rStyle w:val="mtk4"/>
          <w:rFonts w:ascii="Consolas" w:hAnsi="Consolas"/>
          <w:color w:val="E6DB74"/>
          <w:sz w:val="21"/>
          <w:szCs w:val="21"/>
          <w:shd w:val="clear" w:color="auto" w:fill="414339"/>
        </w:rPr>
        <w:t>"Item 1"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5"/>
          <w:rFonts w:ascii="Consolas" w:hAnsi="Consolas"/>
          <w:color w:val="F92672"/>
          <w:sz w:val="21"/>
          <w:szCs w:val="21"/>
          <w:shd w:val="clear" w:color="auto" w:fill="414339"/>
        </w:rPr>
        <w:t>|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4"/>
          <w:rFonts w:ascii="Consolas" w:hAnsi="Consolas"/>
          <w:color w:val="E6DB74"/>
          <w:sz w:val="21"/>
          <w:szCs w:val="21"/>
          <w:shd w:val="clear" w:color="auto" w:fill="414339"/>
        </w:rPr>
        <w:t>"Item 2"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5"/>
          <w:rFonts w:ascii="Consolas" w:hAnsi="Consolas"/>
          <w:color w:val="F92672"/>
          <w:sz w:val="21"/>
          <w:szCs w:val="21"/>
          <w:shd w:val="clear" w:color="auto" w:fill="414339"/>
        </w:rPr>
        <w:t>|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4"/>
          <w:rFonts w:ascii="Consolas" w:hAnsi="Consolas"/>
          <w:color w:val="E6DB74"/>
          <w:sz w:val="21"/>
          <w:szCs w:val="21"/>
          <w:shd w:val="clear" w:color="auto" w:fill="414339"/>
        </w:rPr>
        <w:t>"Item 3"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5"/>
          <w:rFonts w:ascii="Consolas" w:hAnsi="Consolas"/>
          <w:color w:val="F92672"/>
          <w:sz w:val="21"/>
          <w:szCs w:val="21"/>
          <w:shd w:val="clear" w:color="auto" w:fill="414339"/>
        </w:rPr>
        <w:t>|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4"/>
          <w:rFonts w:ascii="Consolas" w:hAnsi="Consolas"/>
          <w:color w:val="E6DB74"/>
          <w:sz w:val="21"/>
          <w:szCs w:val="21"/>
          <w:shd w:val="clear" w:color="auto" w:fill="414339"/>
        </w:rPr>
        <w:t>"Item 4"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5"/>
          <w:rFonts w:ascii="Consolas" w:hAnsi="Consolas"/>
          <w:color w:val="F92672"/>
          <w:sz w:val="21"/>
          <w:szCs w:val="21"/>
          <w:shd w:val="clear" w:color="auto" w:fill="414339"/>
        </w:rPr>
        <w:t>|</w:t>
      </w:r>
      <w:r>
        <w:rPr>
          <w:rStyle w:val="mtk1"/>
          <w:rFonts w:ascii="Consolas" w:hAnsi="Consolas"/>
          <w:color w:val="F8F8F2"/>
          <w:sz w:val="21"/>
          <w:szCs w:val="21"/>
          <w:shd w:val="clear" w:color="auto" w:fill="414339"/>
        </w:rPr>
        <w:t xml:space="preserve"> </w:t>
      </w:r>
      <w:r>
        <w:rPr>
          <w:rStyle w:val="mtk7"/>
          <w:rFonts w:ascii="Consolas" w:hAnsi="Consolas"/>
          <w:i/>
          <w:iCs/>
          <w:color w:val="66D9EF"/>
          <w:sz w:val="21"/>
          <w:szCs w:val="21"/>
          <w:shd w:val="clear" w:color="auto" w:fill="414339"/>
        </w:rPr>
        <w:t>undefined</w:t>
      </w:r>
    </w:p>
    <w:p w14:paraId="26DB0C02" w14:textId="48E4BB9F" w:rsidR="00004A70" w:rsidRDefault="00004A70" w:rsidP="005C068F">
      <w:pPr>
        <w:pStyle w:val="Heading5"/>
        <w:ind w:left="900"/>
        <w:rPr>
          <w:color w:val="auto"/>
        </w:rPr>
      </w:pPr>
      <w:r>
        <w:rPr>
          <w:color w:val="auto"/>
        </w:rPr>
        <w:t>3. Reactive:</w:t>
      </w:r>
    </w:p>
    <w:p w14:paraId="09FEAEA9" w14:textId="77777777" w:rsidR="00004A70" w:rsidRPr="00004A70" w:rsidRDefault="00004A70" w:rsidP="00004A70"/>
    <w:p w14:paraId="014726A3" w14:textId="0B4AF25E" w:rsidR="00D2574D" w:rsidRDefault="00004A70" w:rsidP="00004A70">
      <w:pPr>
        <w:ind w:firstLine="720"/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</w:pP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Phản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ứng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trả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về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một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bản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sao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phản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ứng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của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. 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Chuyển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đổi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phản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ứng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là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"deep"—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nó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ảnh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hưởng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đến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tất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cả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các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thuộc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tính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lồng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nhau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. 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Trong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quá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trình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triển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khai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dựa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trên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 </w:t>
      </w:r>
      <w:hyperlink r:id="rId13" w:tooltip="Proxy - MDN" w:history="1">
        <w:r w:rsidRPr="005C068F">
          <w:rPr>
            <w:rStyle w:val="Hyperlink"/>
            <w:rFonts w:cstheme="minorHAnsi"/>
            <w:i/>
            <w:iCs/>
            <w:color w:val="161718" w:themeColor="text1"/>
            <w:sz w:val="24"/>
            <w:szCs w:val="24"/>
            <w:shd w:val="clear" w:color="auto" w:fill="FFFFFF"/>
          </w:rPr>
          <w:t>Proxy ES2015</w:t>
        </w:r>
      </w:hyperlink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 , proxy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được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trả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về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không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bằng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với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ban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đầu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. 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Bạn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nên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làm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việc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độc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quyền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với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proxy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phản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ứng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và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tránh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dựa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vào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 xml:space="preserve"> ban </w:t>
      </w:r>
      <w:proofErr w:type="spellStart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đầu</w:t>
      </w:r>
      <w:proofErr w:type="spellEnd"/>
      <w:r w:rsidRPr="005C068F"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  <w:t>.</w:t>
      </w:r>
    </w:p>
    <w:p w14:paraId="5540B3FF" w14:textId="77777777" w:rsidR="005C068F" w:rsidRPr="005C068F" w:rsidRDefault="005C068F" w:rsidP="00004A70">
      <w:pPr>
        <w:ind w:firstLine="720"/>
        <w:rPr>
          <w:rFonts w:cstheme="minorHAnsi"/>
          <w:i/>
          <w:iCs/>
          <w:color w:val="161718" w:themeColor="text1"/>
          <w:sz w:val="24"/>
          <w:szCs w:val="24"/>
          <w:shd w:val="clear" w:color="auto" w:fill="FFFFFF"/>
        </w:rPr>
      </w:pPr>
    </w:p>
    <w:p w14:paraId="267F6619" w14:textId="46ED9952" w:rsidR="00E775F0" w:rsidRPr="005C068F" w:rsidRDefault="00E775F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4"/>
          <w:shd w:val="clear" w:color="auto" w:fill="FFFFFF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Cách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khai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báo</w:t>
      </w:r>
      <w:proofErr w:type="spellEnd"/>
      <w:r w:rsidRPr="005C068F">
        <w:rPr>
          <w:rFonts w:cstheme="minorHAnsi"/>
          <w:color w:val="161718" w:themeColor="text1"/>
          <w:sz w:val="24"/>
          <w:szCs w:val="24"/>
          <w:shd w:val="clear" w:color="auto" w:fill="FFFFFF"/>
        </w:rPr>
        <w:t>:</w:t>
      </w:r>
    </w:p>
    <w:p w14:paraId="1E929EB3" w14:textId="77777777" w:rsidR="00E775F0" w:rsidRDefault="00E775F0" w:rsidP="00E775F0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const state = reactive({</w:t>
      </w:r>
    </w:p>
    <w:p w14:paraId="79DEE8E7" w14:textId="77777777" w:rsidR="00E775F0" w:rsidRDefault="00E775F0" w:rsidP="00E775F0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  count: 0</w:t>
      </w:r>
    </w:p>
    <w:p w14:paraId="7799E8BD" w14:textId="77777777" w:rsidR="00E775F0" w:rsidRDefault="00E775F0" w:rsidP="00E775F0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});</w:t>
      </w:r>
    </w:p>
    <w:p w14:paraId="27203095" w14:textId="1932E692" w:rsidR="00E775F0" w:rsidRPr="00E775F0" w:rsidRDefault="00E775F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Muốn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thay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đổi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của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count ta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cần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phải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qua ‘value’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như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ref</w:t>
      </w:r>
      <w:r w:rsidRPr="00E775F0">
        <w:rPr>
          <w:rFonts w:cstheme="minorHAnsi"/>
          <w:color w:val="161718" w:themeColor="text1"/>
        </w:rPr>
        <w:t xml:space="preserve">: </w:t>
      </w:r>
    </w:p>
    <w:p w14:paraId="75B59FB8" w14:textId="77777777" w:rsidR="00E775F0" w:rsidRDefault="00E775F0" w:rsidP="00E775F0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state.count++;</w:t>
      </w:r>
    </w:p>
    <w:p w14:paraId="50C41EEB" w14:textId="24994645" w:rsidR="00E775F0" w:rsidRPr="005C068F" w:rsidRDefault="00E775F0" w:rsidP="00E775F0">
      <w:pPr>
        <w:ind w:firstLine="720"/>
        <w:rPr>
          <w:rFonts w:cstheme="minorHAnsi"/>
          <w:i/>
          <w:iCs/>
          <w:color w:val="auto"/>
          <w:sz w:val="24"/>
          <w:szCs w:val="24"/>
        </w:rPr>
      </w:pPr>
      <w:r>
        <w:rPr>
          <w:rFonts w:ascii="Montserrat" w:hAnsi="Montserrat"/>
          <w:color w:val="0A1930"/>
          <w:sz w:val="27"/>
          <w:szCs w:val="27"/>
          <w:shd w:val="clear" w:color="auto" w:fill="FFFFFF"/>
        </w:rPr>
        <w:t> </w:t>
      </w:r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auto"/>
          <w:sz w:val="24"/>
          <w:szCs w:val="24"/>
          <w:shd w:val="clear" w:color="auto" w:fill="ECF1F7"/>
        </w:rPr>
        <w:t xml:space="preserve">reactive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hữu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ích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cho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các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đối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tượng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và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mảng</w:t>
      </w:r>
      <w:proofErr w:type="spellEnd"/>
      <w:r w:rsidRPr="005C068F">
        <w:rPr>
          <w:rFonts w:cstheme="minorHAnsi"/>
          <w:i/>
          <w:iCs/>
          <w:color w:val="auto"/>
          <w:sz w:val="24"/>
          <w:szCs w:val="24"/>
          <w:shd w:val="clear" w:color="auto" w:fill="FFFFFF"/>
        </w:rPr>
        <w:t>.</w:t>
      </w:r>
    </w:p>
    <w:p w14:paraId="3508F64A" w14:textId="045ED1C3" w:rsidR="00E775F0" w:rsidRPr="005C068F" w:rsidRDefault="00E775F0" w:rsidP="00E775F0">
      <w:pPr>
        <w:pStyle w:val="ListParagraph"/>
        <w:numPr>
          <w:ilvl w:val="0"/>
          <w:numId w:val="11"/>
        </w:numPr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Muốn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gọi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sử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dụng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biến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reactive </w:t>
      </w:r>
    </w:p>
    <w:p w14:paraId="44A1D4F8" w14:textId="4DAEB8D0" w:rsidR="00E775F0" w:rsidRDefault="00E775F0" w:rsidP="00E775F0">
      <w:pPr>
        <w:rPr>
          <w:rFonts w:cstheme="minorHAnsi"/>
          <w:color w:val="161718" w:themeColor="text1"/>
        </w:rPr>
      </w:pPr>
      <w:r>
        <w:rPr>
          <w:rFonts w:cstheme="minorHAnsi"/>
          <w:color w:val="161718" w:themeColor="text1"/>
        </w:rPr>
        <w:tab/>
      </w:r>
      <w:r w:rsidRPr="005C068F">
        <w:rPr>
          <w:rFonts w:cstheme="minorHAnsi"/>
          <w:color w:val="161718" w:themeColor="text1"/>
          <w:sz w:val="24"/>
          <w:szCs w:val="20"/>
        </w:rPr>
        <w:t xml:space="preserve">Setup =&gt; return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biến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reactive </w:t>
      </w:r>
    </w:p>
    <w:p w14:paraId="529DB954" w14:textId="5B4DFA12" w:rsidR="00E775F0" w:rsidRDefault="00E775F0" w:rsidP="00E775F0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return { state};</w:t>
      </w:r>
    </w:p>
    <w:p w14:paraId="09933B8A" w14:textId="69373EE9" w:rsidR="00E775F0" w:rsidRPr="005C068F" w:rsidRDefault="00E775F0" w:rsidP="00E775F0">
      <w:pPr>
        <w:rPr>
          <w:rFonts w:cstheme="minorHAnsi"/>
          <w:color w:val="161718" w:themeColor="text1"/>
          <w:sz w:val="24"/>
          <w:szCs w:val="20"/>
        </w:rPr>
      </w:pPr>
      <w:r>
        <w:rPr>
          <w:rFonts w:cstheme="minorHAnsi"/>
          <w:color w:val="161718" w:themeColor="text1"/>
        </w:rPr>
        <w:tab/>
      </w:r>
      <w:r w:rsidRPr="005C068F">
        <w:rPr>
          <w:rFonts w:cstheme="minorHAnsi"/>
          <w:color w:val="161718" w:themeColor="text1"/>
          <w:sz w:val="24"/>
          <w:szCs w:val="20"/>
        </w:rPr>
        <w:t xml:space="preserve">template: </w:t>
      </w:r>
    </w:p>
    <w:p w14:paraId="3742DAA8" w14:textId="77777777" w:rsidR="00E775F0" w:rsidRPr="00E775F0" w:rsidRDefault="00E775F0" w:rsidP="00E775F0">
      <w:pPr>
        <w:pStyle w:val="HTMLPreformatted"/>
        <w:shd w:val="clear" w:color="auto" w:fill="272822"/>
        <w:rPr>
          <w:rFonts w:ascii="Consolas" w:hAnsi="Consolas"/>
          <w:color w:val="F8F8F2"/>
          <w:sz w:val="24"/>
          <w:szCs w:val="24"/>
        </w:rPr>
      </w:pPr>
      <w:r w:rsidRPr="00E775F0">
        <w:rPr>
          <w:rStyle w:val="HTMLCode"/>
          <w:rFonts w:ascii="Consolas" w:hAnsi="Consolas"/>
          <w:color w:val="F8F8F2"/>
          <w:sz w:val="24"/>
          <w:szCs w:val="24"/>
        </w:rPr>
        <w:t>&lt;button @click="increaseCount"&gt;count is: {{ state.count }}&lt;/button&gt;</w:t>
      </w:r>
    </w:p>
    <w:p w14:paraId="07756F80" w14:textId="1D3A799E" w:rsidR="00E775F0" w:rsidRDefault="00E775F0" w:rsidP="00E775F0">
      <w:pPr>
        <w:rPr>
          <w:rFonts w:cstheme="minorHAnsi"/>
          <w:color w:val="161718" w:themeColor="text1"/>
        </w:rPr>
      </w:pPr>
    </w:p>
    <w:p w14:paraId="675868FB" w14:textId="065FA416" w:rsidR="003D25EC" w:rsidRDefault="003D25EC" w:rsidP="003D25EC">
      <w:pPr>
        <w:pStyle w:val="ListParagraph"/>
        <w:numPr>
          <w:ilvl w:val="0"/>
          <w:numId w:val="12"/>
        </w:numPr>
        <w:rPr>
          <w:rFonts w:cstheme="minorHAnsi"/>
          <w:color w:val="161718" w:themeColor="text1"/>
        </w:rPr>
      </w:pPr>
      <w:proofErr w:type="spellStart"/>
      <w:r>
        <w:rPr>
          <w:rFonts w:cstheme="minorHAnsi"/>
          <w:color w:val="161718" w:themeColor="text1"/>
        </w:rPr>
        <w:t>Lưu</w:t>
      </w:r>
      <w:proofErr w:type="spellEnd"/>
      <w:r>
        <w:rPr>
          <w:rFonts w:cstheme="minorHAnsi"/>
          <w:color w:val="161718" w:themeColor="text1"/>
        </w:rPr>
        <w:t xml:space="preserve"> ý:</w:t>
      </w:r>
    </w:p>
    <w:p w14:paraId="1E269D10" w14:textId="1D13035B" w:rsidR="003D25EC" w:rsidRPr="005C068F" w:rsidRDefault="003D25EC" w:rsidP="003D25EC">
      <w:pPr>
        <w:pStyle w:val="ListParagraph"/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</w:pPr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Reactive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và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ref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có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thể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kết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hợp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lẫn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nhau</w:t>
      </w:r>
      <w:proofErr w:type="spellEnd"/>
    </w:p>
    <w:p w14:paraId="7D7489A1" w14:textId="1E2B92DC" w:rsidR="003D25EC" w:rsidRPr="005C068F" w:rsidRDefault="003D25EC" w:rsidP="003D25EC">
      <w:pPr>
        <w:pStyle w:val="ListParagraph"/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</w:pP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lastRenderedPageBreak/>
        <w:t>Đối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với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ref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khi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ta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truyền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một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đối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tượng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vào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ref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nó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sẽ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trả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về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một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đối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tượng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đã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được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</w:t>
      </w:r>
      <w:proofErr w:type="spellStart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>chuyển</w:t>
      </w:r>
      <w:proofErr w:type="spellEnd"/>
      <w:r w:rsidRPr="005C068F">
        <w:rPr>
          <w:rStyle w:val="HTMLCode"/>
          <w:rFonts w:asciiTheme="minorHAnsi" w:eastAsiaTheme="minorEastAsia" w:hAnsiTheme="minorHAnsi" w:cstheme="minorHAnsi"/>
          <w:i/>
          <w:iCs/>
          <w:color w:val="182D4C"/>
          <w:sz w:val="24"/>
          <w:szCs w:val="24"/>
          <w:shd w:val="clear" w:color="auto" w:fill="ECF1F7"/>
        </w:rPr>
        <w:t xml:space="preserve"> qua reactive</w:t>
      </w:r>
    </w:p>
    <w:p w14:paraId="67A1F121" w14:textId="77777777" w:rsidR="003D25EC" w:rsidRDefault="003D25EC" w:rsidP="003D25EC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const state = ref({</w:t>
      </w:r>
    </w:p>
    <w:p w14:paraId="4AAC7F1E" w14:textId="77777777" w:rsidR="003D25EC" w:rsidRDefault="003D25EC" w:rsidP="003D25EC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  count: 0</w:t>
      </w:r>
    </w:p>
    <w:p w14:paraId="56956C9A" w14:textId="77777777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});</w:t>
      </w:r>
    </w:p>
    <w:p w14:paraId="08ADBB19" w14:textId="36D54089" w:rsidR="003D25EC" w:rsidRPr="005C068F" w:rsidRDefault="003D25EC" w:rsidP="003D25EC">
      <w:pPr>
        <w:pStyle w:val="ListParagraph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Lúc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này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để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thay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đổi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biến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>:</w:t>
      </w:r>
    </w:p>
    <w:p w14:paraId="009A0A9D" w14:textId="77777777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state.value.count++;</w:t>
      </w:r>
    </w:p>
    <w:p w14:paraId="188BDA29" w14:textId="77777777" w:rsidR="003D25EC" w:rsidRPr="005C068F" w:rsidRDefault="003D25EC" w:rsidP="003D25EC">
      <w:pPr>
        <w:pStyle w:val="ListParagraph"/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</w:pPr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**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Ngược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lại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để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đổi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từ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reactive sang ref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trong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trường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hợp</w:t>
      </w:r>
      <w:proofErr w:type="spellEnd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 xml:space="preserve"> </w:t>
      </w:r>
      <w:proofErr w:type="spellStart"/>
      <w:r w:rsidRPr="005C068F">
        <w:rPr>
          <w:rFonts w:cstheme="minorHAnsi"/>
          <w:b/>
          <w:bCs/>
          <w:i/>
          <w:iCs/>
          <w:color w:val="161718" w:themeColor="text1"/>
          <w:sz w:val="24"/>
          <w:szCs w:val="20"/>
          <w:u w:val="single"/>
        </w:rPr>
        <w:t>sau</w:t>
      </w:r>
      <w:proofErr w:type="spellEnd"/>
    </w:p>
    <w:p w14:paraId="5B2E2C99" w14:textId="77777777" w:rsidR="003D25EC" w:rsidRDefault="003D25EC" w:rsidP="005C068F">
      <w:pPr>
        <w:pStyle w:val="ListParagraph"/>
        <w:numPr>
          <w:ilvl w:val="0"/>
          <w:numId w:val="12"/>
        </w:numPr>
        <w:ind w:left="1530"/>
        <w:rPr>
          <w:rFonts w:cstheme="minorHAnsi"/>
          <w:color w:val="161718" w:themeColor="text1"/>
        </w:rPr>
      </w:pPr>
      <w:proofErr w:type="spellStart"/>
      <w:r>
        <w:rPr>
          <w:rFonts w:cstheme="minorHAnsi"/>
          <w:color w:val="161718" w:themeColor="text1"/>
        </w:rPr>
        <w:t>Đối</w:t>
      </w:r>
      <w:proofErr w:type="spellEnd"/>
      <w:r>
        <w:rPr>
          <w:rFonts w:cstheme="minorHAnsi"/>
          <w:color w:val="161718" w:themeColor="text1"/>
        </w:rPr>
        <w:t xml:space="preserve"> </w:t>
      </w:r>
      <w:proofErr w:type="spellStart"/>
      <w:r>
        <w:rPr>
          <w:rFonts w:cstheme="minorHAnsi"/>
          <w:color w:val="161718" w:themeColor="text1"/>
        </w:rPr>
        <w:t>tượng</w:t>
      </w:r>
      <w:proofErr w:type="spellEnd"/>
      <w:r>
        <w:rPr>
          <w:rFonts w:cstheme="minorHAnsi"/>
          <w:color w:val="161718" w:themeColor="text1"/>
        </w:rPr>
        <w:t xml:space="preserve"> reactive:</w:t>
      </w:r>
    </w:p>
    <w:p w14:paraId="0D3423DD" w14:textId="77777777" w:rsidR="003D25EC" w:rsidRDefault="003D25EC" w:rsidP="003D25EC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const state = reactive({</w:t>
      </w:r>
    </w:p>
    <w:p w14:paraId="24509F0E" w14:textId="77777777" w:rsidR="003D25EC" w:rsidRDefault="003D25EC" w:rsidP="003D25EC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  count: 0</w:t>
      </w:r>
    </w:p>
    <w:p w14:paraId="43F29C0A" w14:textId="77777777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 xml:space="preserve">    });</w:t>
      </w:r>
    </w:p>
    <w:p w14:paraId="2E199EC3" w14:textId="15FC46D5" w:rsidR="003D25EC" w:rsidRPr="005C068F" w:rsidRDefault="003D25EC" w:rsidP="003D25EC">
      <w:pPr>
        <w:pStyle w:val="ListParagraph"/>
        <w:rPr>
          <w:rFonts w:cstheme="minorHAnsi"/>
          <w:color w:val="161718" w:themeColor="text1"/>
          <w:sz w:val="24"/>
          <w:szCs w:val="20"/>
        </w:rPr>
      </w:pPr>
      <w:r w:rsidRPr="005C068F">
        <w:rPr>
          <w:rFonts w:cstheme="minorHAnsi"/>
          <w:color w:val="161718" w:themeColor="text1"/>
          <w:sz w:val="24"/>
          <w:szCs w:val="20"/>
        </w:rPr>
        <w:t xml:space="preserve"> Khi ta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muốn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setup return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các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của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đối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tượng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reactive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qua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detructoring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=&gt; …state</w:t>
      </w:r>
    </w:p>
    <w:p w14:paraId="1599271A" w14:textId="2025491B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return { ...state };</w:t>
      </w:r>
    </w:p>
    <w:p w14:paraId="0A3603DE" w14:textId="44CD0BC2" w:rsidR="003D25EC" w:rsidRPr="005C068F" w:rsidRDefault="003D25EC" w:rsidP="003D25EC">
      <w:pPr>
        <w:pStyle w:val="ListParagraph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nhằm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mục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đích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sử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dụng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</w:p>
    <w:p w14:paraId="07F31FFB" w14:textId="77777777" w:rsidR="003D25EC" w:rsidRDefault="003D25EC" w:rsidP="003D25EC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&lt;button @click="increaseCount"&gt;count is: {{ count }}&lt;/button&gt;</w:t>
      </w:r>
    </w:p>
    <w:p w14:paraId="0948F18A" w14:textId="79A1DFC5" w:rsidR="003D25EC" w:rsidRPr="005C068F" w:rsidRDefault="003D25EC" w:rsidP="003D25EC">
      <w:pPr>
        <w:pStyle w:val="ListParagraph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Thay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vì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proofErr w:type="gramStart"/>
      <w:r w:rsidRPr="005C068F">
        <w:rPr>
          <w:rFonts w:cstheme="minorHAnsi"/>
          <w:color w:val="161718" w:themeColor="text1"/>
          <w:sz w:val="24"/>
          <w:szCs w:val="20"/>
        </w:rPr>
        <w:t>state.count</w:t>
      </w:r>
      <w:proofErr w:type="spellEnd"/>
      <w:proofErr w:type="gramEnd"/>
    </w:p>
    <w:p w14:paraId="2B2513BE" w14:textId="653D6571" w:rsidR="00E71CEE" w:rsidRPr="005C068F" w:rsidRDefault="003D25EC" w:rsidP="00E71CEE">
      <w:pPr>
        <w:pStyle w:val="ListParagraph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Lúc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này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count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sẽ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tồn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tại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,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không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thể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trả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của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đối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tượng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reactive qua setup =&gt;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để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khắc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phục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ta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thực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hiện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việc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đổi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reactive qua ref 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thông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 xml:space="preserve"> qua “</w:t>
      </w:r>
      <w:proofErr w:type="spellStart"/>
      <w:r w:rsidR="00E71CEE" w:rsidRPr="005C068F">
        <w:rPr>
          <w:rFonts w:cstheme="minorHAnsi"/>
          <w:color w:val="161718" w:themeColor="text1"/>
          <w:sz w:val="24"/>
          <w:szCs w:val="20"/>
        </w:rPr>
        <w:t>toRef</w:t>
      </w:r>
      <w:proofErr w:type="spellEnd"/>
      <w:r w:rsidR="00E71CEE" w:rsidRPr="005C068F">
        <w:rPr>
          <w:rFonts w:cstheme="minorHAnsi"/>
          <w:color w:val="161718" w:themeColor="text1"/>
          <w:sz w:val="24"/>
          <w:szCs w:val="20"/>
        </w:rPr>
        <w:t>”</w:t>
      </w:r>
    </w:p>
    <w:p w14:paraId="767B25EA" w14:textId="24B18718" w:rsidR="00E71CEE" w:rsidRDefault="00E71CEE" w:rsidP="00E71CEE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return { ...toRefs(state };</w:t>
      </w:r>
    </w:p>
    <w:p w14:paraId="7F699CA7" w14:textId="13350F0C" w:rsidR="00E71CEE" w:rsidRPr="005C068F" w:rsidRDefault="00E71CEE" w:rsidP="00E71CEE">
      <w:pPr>
        <w:pStyle w:val="ListParagraph"/>
        <w:rPr>
          <w:rFonts w:cstheme="minorHAnsi"/>
          <w:color w:val="161718" w:themeColor="text1"/>
          <w:sz w:val="24"/>
          <w:szCs w:val="20"/>
        </w:rPr>
      </w:pP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Lúc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này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trên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template ta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có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thể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sử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dụng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giá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trị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</w:t>
      </w:r>
      <w:proofErr w:type="spellStart"/>
      <w:r w:rsidRPr="005C068F">
        <w:rPr>
          <w:rFonts w:cstheme="minorHAnsi"/>
          <w:color w:val="161718" w:themeColor="text1"/>
          <w:sz w:val="24"/>
          <w:szCs w:val="20"/>
        </w:rPr>
        <w:t>của</w:t>
      </w:r>
      <w:proofErr w:type="spellEnd"/>
      <w:r w:rsidRPr="005C068F">
        <w:rPr>
          <w:rFonts w:cstheme="minorHAnsi"/>
          <w:color w:val="161718" w:themeColor="text1"/>
          <w:sz w:val="24"/>
          <w:szCs w:val="20"/>
        </w:rPr>
        <w:t xml:space="preserve"> reactive (count)</w:t>
      </w:r>
    </w:p>
    <w:p w14:paraId="128BB209" w14:textId="77777777" w:rsidR="00E71CEE" w:rsidRDefault="00E71CEE" w:rsidP="00E71CEE">
      <w:pPr>
        <w:pStyle w:val="HTMLPreformatted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Style w:val="HTMLCode"/>
          <w:rFonts w:ascii="Consolas" w:hAnsi="Consolas"/>
          <w:color w:val="F8F8F2"/>
          <w:sz w:val="27"/>
          <w:szCs w:val="27"/>
        </w:rPr>
        <w:t>&lt;button @click="increaseCount"&gt;count is: {{ count }}&lt;/button&gt;</w:t>
      </w:r>
    </w:p>
    <w:p w14:paraId="758EF0A9" w14:textId="77777777" w:rsidR="00E71CEE" w:rsidRPr="00E71CEE" w:rsidRDefault="00E71CEE" w:rsidP="00E71CEE">
      <w:pPr>
        <w:pStyle w:val="ListParagraph"/>
        <w:rPr>
          <w:rFonts w:cstheme="minorHAnsi"/>
          <w:color w:val="161718" w:themeColor="text1"/>
        </w:rPr>
      </w:pPr>
    </w:p>
    <w:p w14:paraId="0E8684E8" w14:textId="475EF382" w:rsidR="00D2574D" w:rsidRPr="00E3282A" w:rsidRDefault="00004A70" w:rsidP="005C068F">
      <w:pPr>
        <w:pStyle w:val="Heading5"/>
        <w:ind w:left="900"/>
        <w:rPr>
          <w:color w:val="auto"/>
        </w:rPr>
      </w:pPr>
      <w:r>
        <w:rPr>
          <w:color w:val="auto"/>
        </w:rPr>
        <w:t>4</w:t>
      </w:r>
      <w:r w:rsidR="00D2574D">
        <w:rPr>
          <w:color w:val="auto"/>
        </w:rPr>
        <w:t>. Prop</w:t>
      </w:r>
      <w:r w:rsidR="00D2574D" w:rsidRPr="00E3282A">
        <w:rPr>
          <w:color w:val="auto"/>
        </w:rPr>
        <w:t>:</w:t>
      </w:r>
      <w:r w:rsidR="00D2574D" w:rsidRPr="00436586">
        <w:rPr>
          <w:rFonts w:ascii="Consolas" w:hAnsi="Consolas"/>
          <w:color w:val="A6E22E"/>
          <w:sz w:val="21"/>
          <w:szCs w:val="21"/>
          <w:lang w:val="vi-VN" w:eastAsia="vi-VN"/>
        </w:rPr>
        <w:t xml:space="preserve"> </w:t>
      </w:r>
      <w:r w:rsidR="00D2574D" w:rsidRPr="009A7C29">
        <w:rPr>
          <w:rFonts w:ascii="Consolas" w:hAnsi="Consolas"/>
          <w:color w:val="A6E22E"/>
          <w:sz w:val="21"/>
          <w:szCs w:val="21"/>
          <w:lang w:val="vi-VN" w:eastAsia="vi-VN"/>
        </w:rPr>
        <w:t>defineProps</w:t>
      </w:r>
    </w:p>
    <w:p w14:paraId="59A57712" w14:textId="77777777" w:rsidR="00D2574D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A7C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props 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withDefaults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9A7C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defineProps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vi-VN"/>
        </w:rPr>
        <w:t>Type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&gt;(), {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</w:p>
    <w:p w14:paraId="3BD5CF9F" w14:textId="77777777" w:rsidR="00D2574D" w:rsidRPr="009A7C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=&gt;Type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kiểu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dữ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liệu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cho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prop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thường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là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1 interface</w:t>
      </w:r>
    </w:p>
    <w:p w14:paraId="148AD7B0" w14:textId="77777777" w:rsidR="00D2574D" w:rsidRPr="009A7C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property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: </w:t>
      </w:r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‘value’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value’=&gt; </w:t>
      </w:r>
      <w:proofErr w:type="spellStart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giá</w:t>
      </w:r>
      <w:proofErr w:type="spellEnd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trị</w:t>
      </w:r>
      <w:proofErr w:type="spellEnd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mặc</w:t>
      </w:r>
      <w:proofErr w:type="spellEnd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định</w:t>
      </w:r>
      <w:proofErr w:type="spellEnd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>cho</w:t>
      </w:r>
      <w:proofErr w:type="spellEnd"/>
      <w:r>
        <w:rPr>
          <w:rFonts w:ascii="Consolas" w:eastAsia="Times New Roman" w:hAnsi="Consolas" w:cs="Times New Roman"/>
          <w:color w:val="AE81FF"/>
          <w:sz w:val="21"/>
          <w:szCs w:val="21"/>
          <w:lang w:eastAsia="vi-VN"/>
        </w:rPr>
        <w:t xml:space="preserve"> prop</w:t>
      </w:r>
    </w:p>
    <w:p w14:paraId="2D813502" w14:textId="77777777" w:rsidR="00D2574D" w:rsidRPr="009A7C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})</w:t>
      </w:r>
    </w:p>
    <w:p w14:paraId="50DB5ECC" w14:textId="77777777" w:rsidR="00D2574D" w:rsidRPr="005C068F" w:rsidRDefault="00D2574D" w:rsidP="00D2574D">
      <w:pPr>
        <w:spacing w:after="200"/>
        <w:rPr>
          <w:rFonts w:cstheme="minorHAnsi"/>
          <w:i/>
          <w:iCs/>
          <w:color w:val="auto"/>
          <w:sz w:val="24"/>
          <w:szCs w:val="20"/>
        </w:rPr>
      </w:pPr>
      <w:r w:rsidRPr="005C068F">
        <w:rPr>
          <w:rFonts w:cstheme="minorHAnsi"/>
          <w:i/>
          <w:iCs/>
          <w:color w:val="auto"/>
          <w:sz w:val="24"/>
          <w:szCs w:val="20"/>
        </w:rPr>
        <w:t xml:space="preserve">Ex: </w:t>
      </w:r>
    </w:p>
    <w:p w14:paraId="0AD0A67B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interface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Props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018F8585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collapsed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</w:p>
    <w:p w14:paraId="7A01E1B5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noActions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</w:p>
    <w:p w14:paraId="353CC4E8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actionCollapsed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</w:p>
    <w:p w14:paraId="775AC9BA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actionRefresh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</w:p>
    <w:p w14:paraId="70F9CF6A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actionRemove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</w:p>
    <w:p w14:paraId="3A97169C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title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?: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</w:p>
    <w:p w14:paraId="514B3750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</w:t>
      </w:r>
    </w:p>
    <w:p w14:paraId="4D95CD55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props </w:t>
      </w:r>
      <w:r w:rsidRPr="00436586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436586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withDefaults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436586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defineProps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 w:rsidRPr="0043658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Props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&gt;(), {</w:t>
      </w:r>
    </w:p>
    <w:p w14:paraId="06F3047C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collapsed: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false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33FFAAEA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noActions: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false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724CB0BE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actionCollapsed: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false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03254BC8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actionRefresh: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false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48D8FAB8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  actionRemove: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false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47172E20" w14:textId="77777777" w:rsidR="00D2574D" w:rsidRPr="00436586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lastRenderedPageBreak/>
        <w:t xml:space="preserve">  title: </w:t>
      </w:r>
      <w:r w:rsidRPr="00436586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undefined</w:t>
      </w: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</w:t>
      </w:r>
    </w:p>
    <w:p w14:paraId="5F5164D4" w14:textId="77777777" w:rsidR="00D2574D" w:rsidRDefault="00D2574D" w:rsidP="00D2574D">
      <w:pPr>
        <w:shd w:val="clear" w:color="auto" w:fill="272822"/>
        <w:tabs>
          <w:tab w:val="right" w:pos="9936"/>
        </w:tabs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436586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ab/>
      </w:r>
    </w:p>
    <w:p w14:paraId="509605BC" w14:textId="77777777" w:rsidR="00D2574D" w:rsidRDefault="00D2574D" w:rsidP="00D2574D">
      <w:pPr>
        <w:shd w:val="clear" w:color="auto" w:fill="272822"/>
        <w:tabs>
          <w:tab w:val="right" w:pos="9936"/>
        </w:tabs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2666ECA4" w14:textId="77777777" w:rsidR="00D2574D" w:rsidRPr="00436586" w:rsidRDefault="00D2574D" w:rsidP="00D2574D">
      <w:pPr>
        <w:shd w:val="clear" w:color="auto" w:fill="272822"/>
        <w:tabs>
          <w:tab w:val="right" w:pos="9936"/>
        </w:tabs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55912645" w14:textId="6132CCA6" w:rsidR="00D2574D" w:rsidRDefault="00004A70" w:rsidP="005C068F">
      <w:pPr>
        <w:pStyle w:val="Heading5"/>
        <w:ind w:left="900"/>
        <w:rPr>
          <w:rFonts w:ascii="Consolas" w:hAnsi="Consolas"/>
          <w:color w:val="A6E22E"/>
          <w:sz w:val="21"/>
          <w:szCs w:val="21"/>
          <w:lang w:val="vi-VN" w:eastAsia="vi-VN"/>
        </w:rPr>
      </w:pPr>
      <w:r>
        <w:rPr>
          <w:color w:val="auto"/>
        </w:rPr>
        <w:t>5</w:t>
      </w:r>
      <w:r w:rsidR="00D2574D">
        <w:rPr>
          <w:color w:val="auto"/>
        </w:rPr>
        <w:t>. Emit</w:t>
      </w:r>
      <w:r w:rsidR="00D2574D" w:rsidRPr="00E3282A">
        <w:rPr>
          <w:color w:val="auto"/>
        </w:rPr>
        <w:t>:</w:t>
      </w:r>
      <w:r w:rsidR="00D2574D" w:rsidRPr="00436586">
        <w:rPr>
          <w:rFonts w:ascii="Consolas" w:hAnsi="Consolas"/>
          <w:color w:val="A6E22E"/>
          <w:sz w:val="21"/>
          <w:szCs w:val="21"/>
          <w:lang w:val="vi-VN" w:eastAsia="vi-VN"/>
        </w:rPr>
        <w:t xml:space="preserve"> </w:t>
      </w:r>
      <w:r w:rsidR="00D2574D" w:rsidRPr="009A7C29">
        <w:rPr>
          <w:rFonts w:ascii="Consolas" w:hAnsi="Consolas"/>
          <w:color w:val="A6E22E"/>
          <w:sz w:val="21"/>
          <w:szCs w:val="21"/>
          <w:lang w:val="vi-VN" w:eastAsia="vi-VN"/>
        </w:rPr>
        <w:t>define</w:t>
      </w:r>
      <w:r w:rsidR="00D2574D">
        <w:rPr>
          <w:rFonts w:ascii="Consolas" w:hAnsi="Consolas"/>
          <w:color w:val="A6E22E"/>
          <w:sz w:val="21"/>
          <w:szCs w:val="21"/>
          <w:lang w:eastAsia="vi-VN"/>
        </w:rPr>
        <w:t>Emit</w:t>
      </w:r>
      <w:r w:rsidR="00D2574D" w:rsidRPr="009A7C29">
        <w:rPr>
          <w:rFonts w:ascii="Consolas" w:hAnsi="Consolas"/>
          <w:color w:val="A6E22E"/>
          <w:sz w:val="21"/>
          <w:szCs w:val="21"/>
          <w:lang w:val="vi-VN" w:eastAsia="vi-VN"/>
        </w:rPr>
        <w:t>s</w:t>
      </w:r>
    </w:p>
    <w:p w14:paraId="3C7604FA" w14:textId="77777777" w:rsidR="00D2574D" w:rsidRPr="00436586" w:rsidRDefault="00D2574D" w:rsidP="00D2574D">
      <w:pPr>
        <w:rPr>
          <w:lang w:val="vi-VN" w:eastAsia="vi-VN"/>
        </w:rPr>
      </w:pPr>
    </w:p>
    <w:p w14:paraId="16A9B17B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interface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{</w:t>
      </w:r>
    </w:p>
    <w:p w14:paraId="070A7A2D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(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e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'collapsed'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isContentCollapsed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boolean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void</w:t>
      </w:r>
    </w:p>
    <w:p w14:paraId="37FDD68E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(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e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'refresh'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hideOverlay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()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=&gt;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void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void</w:t>
      </w:r>
    </w:p>
    <w:p w14:paraId="201CE6FF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(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e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'trash'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void</w:t>
      </w:r>
    </w:p>
    <w:p w14:paraId="0FD67D36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</w:t>
      </w:r>
    </w:p>
    <w:p w14:paraId="328E396A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153D6536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defineEmits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&gt;()</w:t>
      </w:r>
    </w:p>
    <w:p w14:paraId="6F6089F4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'collapsed'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, isContentCollapsed.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value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65993E77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'refresh'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hideOverlay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42FE3991" w14:textId="77777777" w:rsidR="00D2574D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</w:t>
      </w: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emit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'trash'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2DF33D74" w14:textId="77777777" w:rsidR="00D2574D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67895372" w14:textId="77777777" w:rsidR="00D2574D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or</w:t>
      </w:r>
    </w:p>
    <w:p w14:paraId="1A53211F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defineEmits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&lt;{</w:t>
      </w:r>
    </w:p>
    <w:p w14:paraId="022A5A89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  (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e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'change'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CA312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vi-VN" w:eastAsia="vi-VN"/>
        </w:rPr>
        <w:t>id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string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  <w:r w:rsidRPr="00CA31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:</w:t>
      </w: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CA31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void</w:t>
      </w:r>
    </w:p>
    <w:p w14:paraId="2DDFFD0E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CA31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}&gt;()</w:t>
      </w:r>
    </w:p>
    <w:p w14:paraId="04FBE047" w14:textId="77777777" w:rsidR="00D2574D" w:rsidRPr="00CA3129" w:rsidRDefault="00D2574D" w:rsidP="00D2574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4DD7B445" w14:textId="503DCBD4" w:rsidR="00D2574D" w:rsidRDefault="00004A70" w:rsidP="005C068F">
      <w:pPr>
        <w:pStyle w:val="Heading5"/>
        <w:ind w:left="900"/>
        <w:rPr>
          <w:color w:val="161718" w:themeColor="text1"/>
        </w:rPr>
      </w:pPr>
      <w:r>
        <w:rPr>
          <w:color w:val="auto"/>
        </w:rPr>
        <w:t>6</w:t>
      </w:r>
      <w:r w:rsidR="00D2574D" w:rsidRPr="00A66592">
        <w:rPr>
          <w:color w:val="161718" w:themeColor="text1"/>
        </w:rPr>
        <w:t xml:space="preserve">. </w:t>
      </w:r>
      <w:proofErr w:type="spellStart"/>
      <w:r w:rsidR="00D112A5">
        <w:rPr>
          <w:rFonts w:cstheme="minorHAnsi"/>
          <w:color w:val="161718" w:themeColor="text1"/>
          <w:spacing w:val="3"/>
          <w:sz w:val="24"/>
          <w:szCs w:val="24"/>
        </w:rPr>
        <w:t>D</w:t>
      </w:r>
      <w:r w:rsidR="00D2574D" w:rsidRPr="00D112A5">
        <w:rPr>
          <w:rFonts w:cstheme="minorHAnsi"/>
          <w:color w:val="161718" w:themeColor="text1"/>
          <w:spacing w:val="3"/>
          <w:sz w:val="24"/>
          <w:szCs w:val="24"/>
        </w:rPr>
        <w:t>efineExpose</w:t>
      </w:r>
      <w:proofErr w:type="spellEnd"/>
      <w:r w:rsidR="00D2574D" w:rsidRPr="00D112A5">
        <w:rPr>
          <w:rFonts w:cstheme="minorHAnsi"/>
          <w:color w:val="161718" w:themeColor="text1"/>
        </w:rPr>
        <w:t>:</w:t>
      </w:r>
    </w:p>
    <w:p w14:paraId="079F72A5" w14:textId="494E0FC1" w:rsidR="00D2128A" w:rsidRDefault="00D2128A" w:rsidP="005C068F">
      <w:pPr>
        <w:pStyle w:val="Heading5"/>
        <w:ind w:left="900"/>
        <w:rPr>
          <w:color w:val="161718" w:themeColor="text1"/>
        </w:rPr>
      </w:pPr>
      <w:r>
        <w:rPr>
          <w:color w:val="auto"/>
        </w:rPr>
        <w:t>7</w:t>
      </w:r>
      <w:r w:rsidRPr="00A66592">
        <w:rPr>
          <w:color w:val="161718" w:themeColor="text1"/>
        </w:rPr>
        <w:t xml:space="preserve">. </w:t>
      </w:r>
      <w:proofErr w:type="spellStart"/>
      <w:r w:rsidR="00D112A5">
        <w:rPr>
          <w:rFonts w:cstheme="minorHAnsi"/>
          <w:color w:val="161718" w:themeColor="text1"/>
          <w:spacing w:val="3"/>
          <w:sz w:val="24"/>
          <w:szCs w:val="24"/>
        </w:rPr>
        <w:t>T</w:t>
      </w:r>
      <w:r w:rsidRPr="00D112A5">
        <w:rPr>
          <w:rFonts w:cstheme="minorHAnsi"/>
          <w:color w:val="161718" w:themeColor="text1"/>
          <w:spacing w:val="3"/>
          <w:sz w:val="24"/>
          <w:szCs w:val="24"/>
        </w:rPr>
        <w:t>oRaw</w:t>
      </w:r>
      <w:proofErr w:type="spellEnd"/>
      <w:r w:rsidRPr="00A66592">
        <w:rPr>
          <w:color w:val="161718" w:themeColor="text1"/>
        </w:rPr>
        <w:t>:</w:t>
      </w:r>
    </w:p>
    <w:p w14:paraId="55CB6394" w14:textId="5E0CFCCA" w:rsidR="00D2128A" w:rsidRPr="005C068F" w:rsidRDefault="00D2128A" w:rsidP="00D2128A">
      <w:pPr>
        <w:rPr>
          <w:rFonts w:eastAsia="Times New Roman" w:cs="Times New Roman"/>
          <w:i/>
          <w:iCs/>
          <w:color w:val="auto"/>
          <w:spacing w:val="-4"/>
          <w:kern w:val="28"/>
          <w:lang w:val="vi-VN"/>
        </w:rPr>
      </w:pPr>
      <w:r>
        <w:rPr>
          <w:rFonts w:eastAsia="Times New Roman" w:cs="Times New Roman"/>
          <w:color w:val="auto"/>
          <w:spacing w:val="-4"/>
          <w:kern w:val="28"/>
        </w:rPr>
        <w:tab/>
      </w:r>
      <w:r w:rsidRPr="005C068F">
        <w:rPr>
          <w:rFonts w:eastAsia="Times New Roman" w:cs="Times New Roman"/>
          <w:i/>
          <w:iCs/>
          <w:color w:val="auto"/>
          <w:spacing w:val="-4"/>
          <w:kern w:val="28"/>
          <w:sz w:val="24"/>
          <w:szCs w:val="20"/>
        </w:rPr>
        <w:t>Tr</w:t>
      </w:r>
      <w:r w:rsidRPr="005C068F">
        <w:rPr>
          <w:rFonts w:eastAsia="Times New Roman" w:cs="Times New Roman"/>
          <w:i/>
          <w:iCs/>
          <w:color w:val="auto"/>
          <w:spacing w:val="-4"/>
          <w:kern w:val="28"/>
          <w:sz w:val="24"/>
          <w:szCs w:val="20"/>
          <w:lang w:val="vi-VN"/>
        </w:rPr>
        <w:t xml:space="preserve">ả về một raw là nguyên bản của proxy do vue tạo </w:t>
      </w:r>
      <w:proofErr w:type="gramStart"/>
      <w:r w:rsidRPr="005C068F">
        <w:rPr>
          <w:rFonts w:eastAsia="Times New Roman" w:cs="Times New Roman"/>
          <w:i/>
          <w:iCs/>
          <w:color w:val="auto"/>
          <w:spacing w:val="-4"/>
          <w:kern w:val="28"/>
          <w:sz w:val="24"/>
          <w:szCs w:val="20"/>
          <w:lang w:val="vi-VN"/>
        </w:rPr>
        <w:t>ra</w:t>
      </w:r>
      <w:proofErr w:type="gramEnd"/>
    </w:p>
    <w:p w14:paraId="464964C4" w14:textId="4231B2C3" w:rsidR="00D2128A" w:rsidRP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D2128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foo </w:t>
      </w:r>
      <w:r w:rsidRPr="00D2128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D2128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reactive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({ a: </w:t>
      </w:r>
      <w:r w:rsidRPr="00D2128A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1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})</w:t>
      </w:r>
    </w:p>
    <w:p w14:paraId="334AA83A" w14:textId="450FEAAF" w:rsidR="00D2128A" w:rsidRPr="005C068F" w:rsidRDefault="00D2128A" w:rsidP="00D2128A">
      <w:pPr>
        <w:rPr>
          <w:color w:val="161718" w:themeColor="text1"/>
          <w:sz w:val="24"/>
          <w:szCs w:val="20"/>
          <w:lang w:val="vi-VN"/>
        </w:rPr>
      </w:pPr>
      <w:r w:rsidRPr="005C068F">
        <w:rPr>
          <w:color w:val="161718" w:themeColor="text1"/>
          <w:sz w:val="24"/>
          <w:szCs w:val="20"/>
          <w:lang w:val="vi-VN"/>
        </w:rPr>
        <w:t>Lúc này foo là một proxy: Proxy {a: 1}</w:t>
      </w:r>
    </w:p>
    <w:p w14:paraId="396C3A64" w14:textId="5B962C83" w:rsidR="00D2128A" w:rsidRPr="005C068F" w:rsidRDefault="00D2128A" w:rsidP="00D2128A">
      <w:pPr>
        <w:rPr>
          <w:color w:val="161718" w:themeColor="text1"/>
          <w:sz w:val="24"/>
          <w:szCs w:val="20"/>
          <w:lang w:val="vi-VN"/>
        </w:rPr>
      </w:pPr>
      <w:r w:rsidRPr="005C068F">
        <w:rPr>
          <w:color w:val="161718" w:themeColor="text1"/>
          <w:sz w:val="24"/>
          <w:szCs w:val="20"/>
          <w:lang w:val="vi-VN"/>
        </w:rPr>
        <w:t>Để lấy nguyên bản của nó là {a: 1}:</w:t>
      </w:r>
    </w:p>
    <w:p w14:paraId="6D8C591C" w14:textId="77777777" w:rsid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D2128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toRaw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(foo)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=&gt; {a:1}</w:t>
      </w:r>
    </w:p>
    <w:p w14:paraId="07E4CD09" w14:textId="3C43722C" w:rsid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Tương tự</w:t>
      </w:r>
    </w:p>
    <w:p w14:paraId="571A55B6" w14:textId="58238351" w:rsidR="00D2128A" w:rsidRP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2128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const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foo2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D2128A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ref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({ a: </w:t>
      </w:r>
      <w:r w:rsidRPr="00D2128A">
        <w:rPr>
          <w:rFonts w:ascii="Consolas" w:eastAsia="Times New Roman" w:hAnsi="Consolas" w:cs="Times New Roman"/>
          <w:color w:val="AE81FF"/>
          <w:sz w:val="21"/>
          <w:szCs w:val="21"/>
          <w:lang w:val="vi-VN" w:eastAsia="vi-VN"/>
        </w:rPr>
        <w:t>1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})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=&gt; nó là 1 r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ef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và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trả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về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1 proxy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thông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qua value</w:t>
      </w:r>
    </w:p>
    <w:p w14:paraId="0BE2DD6C" w14:textId="6D7789BC" w:rsidR="00D2128A" w:rsidRP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D2128A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toRaw</w:t>
      </w:r>
      <w:r w:rsidRPr="00D2128A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(foo2.value)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=&gt;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{a:1}</w:t>
      </w:r>
    </w:p>
    <w:p w14:paraId="6EFE0F5C" w14:textId="77777777" w:rsidR="00D2128A" w:rsidRPr="00D2128A" w:rsidRDefault="00D2128A" w:rsidP="00D2128A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</w:p>
    <w:p w14:paraId="3660BC35" w14:textId="77777777" w:rsidR="00D2128A" w:rsidRDefault="00D2128A" w:rsidP="00D2128A">
      <w:pPr>
        <w:rPr>
          <w:color w:val="161718" w:themeColor="text1"/>
          <w:lang w:val="vi-VN"/>
        </w:rPr>
      </w:pPr>
    </w:p>
    <w:p w14:paraId="5174A29F" w14:textId="0C57C18F" w:rsidR="005057C8" w:rsidRDefault="005057C8" w:rsidP="005C068F">
      <w:pPr>
        <w:pStyle w:val="Heading5"/>
        <w:ind w:left="900"/>
        <w:rPr>
          <w:color w:val="161718" w:themeColor="text1"/>
        </w:rPr>
      </w:pPr>
      <w:r>
        <w:rPr>
          <w:color w:val="auto"/>
        </w:rPr>
        <w:t>8</w:t>
      </w:r>
      <w:r w:rsidRPr="00A66592">
        <w:rPr>
          <w:color w:val="161718" w:themeColor="text1"/>
        </w:rPr>
        <w:t xml:space="preserve">. </w:t>
      </w:r>
      <w:r w:rsidR="00D112A5">
        <w:rPr>
          <w:color w:val="161718" w:themeColor="text1"/>
        </w:rPr>
        <w:t>P</w:t>
      </w:r>
      <w:r>
        <w:rPr>
          <w:color w:val="161718" w:themeColor="text1"/>
        </w:rPr>
        <w:t>rovide / inject</w:t>
      </w:r>
      <w:r w:rsidRPr="00A66592">
        <w:rPr>
          <w:color w:val="161718" w:themeColor="text1"/>
        </w:rPr>
        <w:t>:</w:t>
      </w:r>
    </w:p>
    <w:p w14:paraId="164C046B" w14:textId="1579D58B" w:rsidR="005057C8" w:rsidRPr="005C068F" w:rsidRDefault="005057C8" w:rsidP="005C068F">
      <w:pPr>
        <w:pStyle w:val="ListParagraph"/>
        <w:numPr>
          <w:ilvl w:val="0"/>
          <w:numId w:val="16"/>
        </w:numPr>
        <w:rPr>
          <w:sz w:val="24"/>
          <w:szCs w:val="20"/>
        </w:rPr>
      </w:pPr>
      <w:proofErr w:type="spellStart"/>
      <w:r w:rsidRPr="005C068F">
        <w:rPr>
          <w:rFonts w:eastAsia="Times New Roman" w:cs="Times New Roman"/>
          <w:color w:val="auto"/>
          <w:spacing w:val="-4"/>
          <w:kern w:val="28"/>
          <w:sz w:val="24"/>
          <w:szCs w:val="20"/>
        </w:rPr>
        <w:t>Sử</w:t>
      </w:r>
      <w:proofErr w:type="spellEnd"/>
      <w:r w:rsidRPr="005C068F">
        <w:rPr>
          <w:rFonts w:eastAsia="Times New Roman" w:cs="Times New Roman"/>
          <w:color w:val="auto"/>
          <w:spacing w:val="-4"/>
          <w:kern w:val="28"/>
          <w:sz w:val="24"/>
          <w:szCs w:val="20"/>
        </w:rPr>
        <w:t xml:space="preserve"> </w:t>
      </w:r>
      <w:proofErr w:type="spellStart"/>
      <w:r w:rsidRPr="005C068F">
        <w:rPr>
          <w:rFonts w:eastAsia="Times New Roman" w:cs="Times New Roman"/>
          <w:color w:val="auto"/>
          <w:spacing w:val="-4"/>
          <w:kern w:val="28"/>
          <w:sz w:val="24"/>
          <w:szCs w:val="20"/>
        </w:rPr>
        <w:t>dụng</w:t>
      </w:r>
      <w:proofErr w:type="spellEnd"/>
      <w:r w:rsidRPr="005C068F">
        <w:rPr>
          <w:rFonts w:eastAsia="Times New Roman" w:cs="Times New Roman"/>
          <w:color w:val="auto"/>
          <w:spacing w:val="-4"/>
          <w:kern w:val="28"/>
          <w:sz w:val="24"/>
          <w:szCs w:val="20"/>
        </w:rPr>
        <w:t xml:space="preserve"> ở app global</w:t>
      </w:r>
    </w:p>
    <w:p w14:paraId="021F27CD" w14:textId="77777777" w:rsidR="005057C8" w:rsidRPr="005057C8" w:rsidRDefault="005057C8" w:rsidP="005057C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 w:rsidRPr="005057C8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app.</w:t>
      </w:r>
      <w:r w:rsidRPr="005057C8">
        <w:rPr>
          <w:rFonts w:ascii="Consolas" w:eastAsia="Times New Roman" w:hAnsi="Consolas" w:cs="Times New Roman"/>
          <w:color w:val="A6E22E"/>
          <w:sz w:val="21"/>
          <w:szCs w:val="21"/>
          <w:lang w:val="vi-VN" w:eastAsia="vi-VN"/>
        </w:rPr>
        <w:t>provide</w:t>
      </w:r>
      <w:r w:rsidRPr="005057C8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(</w:t>
      </w:r>
      <w:r w:rsidRPr="005057C8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'$msg'</w:t>
      </w:r>
      <w:r w:rsidRPr="005057C8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, </w:t>
      </w:r>
      <w:r w:rsidRPr="005057C8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'hello'</w:t>
      </w:r>
      <w:r w:rsidRPr="005057C8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>)</w:t>
      </w:r>
    </w:p>
    <w:p w14:paraId="52757F99" w14:textId="257A7091" w:rsidR="005057C8" w:rsidRPr="005C068F" w:rsidRDefault="005057C8" w:rsidP="005C068F">
      <w:pPr>
        <w:pStyle w:val="ListParagraph"/>
        <w:numPr>
          <w:ilvl w:val="0"/>
          <w:numId w:val="16"/>
        </w:numPr>
        <w:rPr>
          <w:color w:val="auto"/>
          <w:sz w:val="24"/>
          <w:szCs w:val="20"/>
        </w:rPr>
      </w:pPr>
      <w:proofErr w:type="spellStart"/>
      <w:r w:rsidRPr="005C068F">
        <w:rPr>
          <w:color w:val="auto"/>
          <w:sz w:val="24"/>
          <w:szCs w:val="20"/>
        </w:rPr>
        <w:t>Sử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dụng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cơ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bản</w:t>
      </w:r>
      <w:proofErr w:type="spellEnd"/>
      <w:r w:rsidRPr="005C068F">
        <w:rPr>
          <w:color w:val="auto"/>
          <w:sz w:val="24"/>
          <w:szCs w:val="20"/>
        </w:rPr>
        <w:t>:</w:t>
      </w:r>
    </w:p>
    <w:p w14:paraId="653D2558" w14:textId="28BE52B8" w:rsidR="005057C8" w:rsidRPr="005C068F" w:rsidRDefault="005057C8" w:rsidP="005C068F">
      <w:pPr>
        <w:ind w:left="720"/>
        <w:rPr>
          <w:color w:val="auto"/>
        </w:rPr>
      </w:pPr>
      <w:proofErr w:type="spellStart"/>
      <w:r w:rsidRPr="005C068F">
        <w:rPr>
          <w:color w:val="auto"/>
          <w:sz w:val="24"/>
          <w:szCs w:val="20"/>
        </w:rPr>
        <w:t>Tại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nơi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cung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cấp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dịch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vụ</w:t>
      </w:r>
      <w:proofErr w:type="spellEnd"/>
      <w:r w:rsidRPr="005C068F">
        <w:rPr>
          <w:color w:val="auto"/>
          <w:sz w:val="24"/>
          <w:szCs w:val="20"/>
        </w:rPr>
        <w:t>:</w:t>
      </w:r>
    </w:p>
    <w:p w14:paraId="1144F2D7" w14:textId="77777777" w:rsidR="005057C8" w:rsidRDefault="005057C8" w:rsidP="005057C8">
      <w:pPr>
        <w:pStyle w:val="HTMLPreformatted"/>
        <w:shd w:val="clear" w:color="auto" w:fill="EDEDED"/>
        <w:rPr>
          <w:rFonts w:ascii="Consolas" w:hAnsi="Consolas"/>
          <w:color w:val="4D4D4C"/>
          <w:sz w:val="24"/>
          <w:szCs w:val="24"/>
        </w:rPr>
      </w:pPr>
      <w:r>
        <w:rPr>
          <w:rStyle w:val="undefined"/>
          <w:rFonts w:ascii="Consolas" w:hAnsi="Consolas"/>
          <w:color w:val="000088"/>
          <w:sz w:val="24"/>
          <w:szCs w:val="24"/>
        </w:rPr>
        <w:t>import</w:t>
      </w:r>
      <w:r>
        <w:rPr>
          <w:rStyle w:val="undefined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undefined"/>
          <w:rFonts w:ascii="Consolas" w:hAnsi="Consolas"/>
          <w:color w:val="666600"/>
          <w:sz w:val="24"/>
          <w:szCs w:val="24"/>
        </w:rPr>
        <w:t>{</w:t>
      </w:r>
      <w:r>
        <w:rPr>
          <w:rStyle w:val="undefined"/>
          <w:rFonts w:ascii="Consolas" w:hAnsi="Consolas"/>
          <w:color w:val="000000"/>
          <w:sz w:val="24"/>
          <w:szCs w:val="24"/>
        </w:rPr>
        <w:t xml:space="preserve"> provide </w:t>
      </w:r>
      <w:r>
        <w:rPr>
          <w:rStyle w:val="undefined"/>
          <w:rFonts w:ascii="Consolas" w:hAnsi="Consolas"/>
          <w:color w:val="666600"/>
          <w:sz w:val="24"/>
          <w:szCs w:val="24"/>
        </w:rPr>
        <w:t>}</w:t>
      </w:r>
      <w:r>
        <w:rPr>
          <w:rStyle w:val="undefined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undefined"/>
          <w:rFonts w:ascii="Consolas" w:hAnsi="Consolas"/>
          <w:color w:val="000088"/>
          <w:sz w:val="24"/>
          <w:szCs w:val="24"/>
        </w:rPr>
        <w:t>from</w:t>
      </w:r>
      <w:r>
        <w:rPr>
          <w:rStyle w:val="undefined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undefined"/>
          <w:rFonts w:ascii="Consolas" w:hAnsi="Consolas"/>
          <w:color w:val="008800"/>
          <w:sz w:val="24"/>
          <w:szCs w:val="24"/>
        </w:rPr>
        <w:t>'vue'</w:t>
      </w:r>
    </w:p>
    <w:p w14:paraId="40591A19" w14:textId="6BDA018D" w:rsidR="005057C8" w:rsidRDefault="005057C8" w:rsidP="005057C8">
      <w:pPr>
        <w:pStyle w:val="HTMLPreformatted"/>
        <w:shd w:val="clear" w:color="auto" w:fill="EDEDED"/>
        <w:rPr>
          <w:rFonts w:ascii="Consolas" w:hAnsi="Consolas"/>
          <w:color w:val="4D4D4C"/>
          <w:sz w:val="24"/>
          <w:szCs w:val="24"/>
        </w:rPr>
      </w:pPr>
      <w:r>
        <w:rPr>
          <w:rStyle w:val="undefined"/>
          <w:rFonts w:ascii="Consolas" w:hAnsi="Consolas"/>
          <w:color w:val="000000"/>
          <w:sz w:val="24"/>
          <w:szCs w:val="24"/>
        </w:rPr>
        <w:t>provide</w:t>
      </w:r>
      <w:r>
        <w:rPr>
          <w:rStyle w:val="undefined"/>
          <w:rFonts w:ascii="Consolas" w:hAnsi="Consolas"/>
          <w:color w:val="666600"/>
          <w:sz w:val="24"/>
          <w:szCs w:val="24"/>
        </w:rPr>
        <w:t>(</w:t>
      </w:r>
      <w:r>
        <w:rPr>
          <w:rStyle w:val="undefined"/>
          <w:rFonts w:ascii="Consolas" w:hAnsi="Consolas"/>
          <w:color w:val="008800"/>
          <w:sz w:val="24"/>
          <w:szCs w:val="24"/>
        </w:rPr>
        <w:t>'</w:t>
      </w:r>
      <w:r>
        <w:rPr>
          <w:rStyle w:val="undefined"/>
          <w:rFonts w:ascii="Consolas" w:hAnsi="Consolas"/>
          <w:color w:val="008800"/>
          <w:sz w:val="24"/>
          <w:szCs w:val="24"/>
          <w:lang w:val="en-US"/>
        </w:rPr>
        <w:t>$msg</w:t>
      </w:r>
      <w:r>
        <w:rPr>
          <w:rStyle w:val="undefined"/>
          <w:rFonts w:ascii="Consolas" w:hAnsi="Consolas"/>
          <w:color w:val="008800"/>
          <w:sz w:val="24"/>
          <w:szCs w:val="24"/>
        </w:rPr>
        <w:t>'</w:t>
      </w:r>
      <w:r>
        <w:rPr>
          <w:rStyle w:val="undefined"/>
          <w:rFonts w:ascii="Consolas" w:hAnsi="Consolas"/>
          <w:color w:val="666600"/>
          <w:sz w:val="24"/>
          <w:szCs w:val="24"/>
        </w:rPr>
        <w:t>,</w:t>
      </w:r>
      <w:r>
        <w:rPr>
          <w:rStyle w:val="undefined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undefined"/>
          <w:rFonts w:ascii="Consolas" w:hAnsi="Consolas"/>
          <w:color w:val="008800"/>
          <w:sz w:val="24"/>
          <w:szCs w:val="24"/>
        </w:rPr>
        <w:t>'North Pole'</w:t>
      </w:r>
      <w:r>
        <w:rPr>
          <w:rStyle w:val="undefined"/>
          <w:rFonts w:ascii="Consolas" w:hAnsi="Consolas"/>
          <w:color w:val="666600"/>
          <w:sz w:val="24"/>
          <w:szCs w:val="24"/>
        </w:rPr>
        <w:t>)</w:t>
      </w:r>
    </w:p>
    <w:p w14:paraId="66A03AC8" w14:textId="66FF90DF" w:rsidR="005057C8" w:rsidRPr="005C068F" w:rsidRDefault="005057C8" w:rsidP="005057C8">
      <w:pPr>
        <w:rPr>
          <w:color w:val="auto"/>
          <w:sz w:val="24"/>
          <w:szCs w:val="20"/>
        </w:rPr>
      </w:pPr>
      <w:r w:rsidRPr="005C068F">
        <w:rPr>
          <w:color w:val="auto"/>
          <w:sz w:val="24"/>
          <w:szCs w:val="20"/>
        </w:rPr>
        <w:tab/>
      </w:r>
      <w:proofErr w:type="spellStart"/>
      <w:r w:rsidRPr="005C068F">
        <w:rPr>
          <w:color w:val="auto"/>
          <w:sz w:val="24"/>
          <w:szCs w:val="20"/>
        </w:rPr>
        <w:t>Tại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nơi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sử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dụng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dịch</w:t>
      </w:r>
      <w:proofErr w:type="spellEnd"/>
      <w:r w:rsidRPr="005C068F">
        <w:rPr>
          <w:color w:val="auto"/>
          <w:sz w:val="24"/>
          <w:szCs w:val="20"/>
        </w:rPr>
        <w:t xml:space="preserve"> </w:t>
      </w:r>
      <w:proofErr w:type="spellStart"/>
      <w:r w:rsidRPr="005C068F">
        <w:rPr>
          <w:color w:val="auto"/>
          <w:sz w:val="24"/>
          <w:szCs w:val="20"/>
        </w:rPr>
        <w:t>vụ</w:t>
      </w:r>
      <w:proofErr w:type="spellEnd"/>
      <w:r w:rsidRPr="005C068F">
        <w:rPr>
          <w:color w:val="auto"/>
          <w:sz w:val="24"/>
          <w:szCs w:val="20"/>
        </w:rPr>
        <w:t>:</w:t>
      </w:r>
    </w:p>
    <w:p w14:paraId="202391B3" w14:textId="77777777" w:rsidR="005057C8" w:rsidRDefault="005057C8" w:rsidP="005057C8">
      <w:pPr>
        <w:pStyle w:val="HTMLPreformatted"/>
        <w:shd w:val="clear" w:color="auto" w:fill="EDEDED"/>
        <w:rPr>
          <w:rFonts w:ascii="Consolas" w:hAnsi="Consolas"/>
          <w:color w:val="4D4D4C"/>
          <w:sz w:val="24"/>
          <w:szCs w:val="24"/>
        </w:rPr>
      </w:pPr>
      <w:r>
        <w:rPr>
          <w:rStyle w:val="hljs-keyword"/>
          <w:rFonts w:ascii="Consolas" w:hAnsi="Consolas"/>
          <w:color w:val="8959A8"/>
          <w:sz w:val="24"/>
          <w:szCs w:val="24"/>
        </w:rPr>
        <w:t>import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javascript"/>
          <w:rFonts w:ascii="Consolas" w:hAnsi="Consolas"/>
          <w:color w:val="666600"/>
          <w:sz w:val="24"/>
          <w:szCs w:val="24"/>
        </w:rPr>
        <w:t>{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inject </w:t>
      </w:r>
      <w:r>
        <w:rPr>
          <w:rStyle w:val="javascript"/>
          <w:rFonts w:ascii="Consolas" w:hAnsi="Consolas"/>
          <w:color w:val="666600"/>
          <w:sz w:val="24"/>
          <w:szCs w:val="24"/>
        </w:rPr>
        <w:t>}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hljs-keyword"/>
          <w:rFonts w:ascii="Consolas" w:hAnsi="Consolas"/>
          <w:color w:val="8959A8"/>
          <w:sz w:val="24"/>
          <w:szCs w:val="24"/>
        </w:rPr>
        <w:t>from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hljs-string"/>
          <w:rFonts w:ascii="Consolas" w:hAnsi="Consolas"/>
          <w:color w:val="718C00"/>
          <w:sz w:val="24"/>
          <w:szCs w:val="24"/>
        </w:rPr>
        <w:t>'vue'</w:t>
      </w:r>
    </w:p>
    <w:p w14:paraId="47C121A7" w14:textId="5734EEE4" w:rsidR="005057C8" w:rsidRPr="005057C8" w:rsidRDefault="005057C8" w:rsidP="005057C8">
      <w:pPr>
        <w:pStyle w:val="HTMLPreformatted"/>
        <w:shd w:val="clear" w:color="auto" w:fill="EDEDED"/>
        <w:rPr>
          <w:rFonts w:ascii="Consolas" w:hAnsi="Consolas"/>
          <w:color w:val="666600"/>
          <w:sz w:val="24"/>
          <w:szCs w:val="24"/>
        </w:rPr>
      </w:pPr>
      <w:r>
        <w:rPr>
          <w:rStyle w:val="hljs-keyword"/>
          <w:rFonts w:ascii="Consolas" w:hAnsi="Consolas"/>
          <w:color w:val="8959A8"/>
          <w:sz w:val="24"/>
          <w:szCs w:val="24"/>
        </w:rPr>
        <w:t>const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javascript"/>
          <w:rFonts w:ascii="Consolas" w:hAnsi="Consolas"/>
          <w:color w:val="000000"/>
          <w:sz w:val="24"/>
          <w:szCs w:val="24"/>
          <w:lang w:val="en-US"/>
        </w:rPr>
        <w:t>$msg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javascript"/>
          <w:rFonts w:ascii="Consolas" w:hAnsi="Consolas"/>
          <w:color w:val="666600"/>
          <w:sz w:val="24"/>
          <w:szCs w:val="24"/>
        </w:rPr>
        <w:t>=</w:t>
      </w:r>
      <w:r>
        <w:rPr>
          <w:rStyle w:val="javascript"/>
          <w:rFonts w:ascii="Consolas" w:hAnsi="Consolas"/>
          <w:color w:val="000000"/>
          <w:sz w:val="24"/>
          <w:szCs w:val="24"/>
        </w:rPr>
        <w:t xml:space="preserve"> inject</w:t>
      </w:r>
      <w:r>
        <w:rPr>
          <w:rStyle w:val="javascript"/>
          <w:rFonts w:ascii="Consolas" w:hAnsi="Consolas"/>
          <w:color w:val="666600"/>
          <w:sz w:val="24"/>
          <w:szCs w:val="24"/>
        </w:rPr>
        <w:t>(</w:t>
      </w:r>
      <w:r>
        <w:rPr>
          <w:rStyle w:val="hljs-string"/>
          <w:rFonts w:ascii="Consolas" w:hAnsi="Consolas"/>
          <w:color w:val="718C00"/>
          <w:sz w:val="24"/>
          <w:szCs w:val="24"/>
        </w:rPr>
        <w:t>'</w:t>
      </w:r>
      <w:r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$msg</w:t>
      </w:r>
      <w:r>
        <w:rPr>
          <w:rStyle w:val="hljs-string"/>
          <w:rFonts w:ascii="Consolas" w:hAnsi="Consolas"/>
          <w:color w:val="718C00"/>
          <w:sz w:val="24"/>
          <w:szCs w:val="24"/>
        </w:rPr>
        <w:t>'</w:t>
      </w:r>
      <w:r>
        <w:rPr>
          <w:rStyle w:val="javascript"/>
          <w:rFonts w:ascii="Consolas" w:hAnsi="Consolas"/>
          <w:color w:val="666600"/>
          <w:sz w:val="24"/>
          <w:szCs w:val="24"/>
        </w:rPr>
        <w:t>)</w:t>
      </w:r>
    </w:p>
    <w:p w14:paraId="7565ACD3" w14:textId="3C486487" w:rsidR="005057C8" w:rsidRPr="00C65337" w:rsidRDefault="005057C8" w:rsidP="005C068F">
      <w:pPr>
        <w:ind w:left="810"/>
        <w:rPr>
          <w:i/>
          <w:iCs/>
          <w:color w:val="A4063E" w:themeColor="accent1"/>
          <w:sz w:val="24"/>
          <w:szCs w:val="20"/>
        </w:rPr>
      </w:pPr>
      <w:proofErr w:type="spellStart"/>
      <w:r w:rsidRPr="00C65337">
        <w:rPr>
          <w:i/>
          <w:iCs/>
          <w:color w:val="A4063E" w:themeColor="accent1"/>
          <w:sz w:val="24"/>
          <w:szCs w:val="20"/>
        </w:rPr>
        <w:t>Cấu</w:t>
      </w:r>
      <w:proofErr w:type="spellEnd"/>
      <w:r w:rsidRPr="00C65337">
        <w:rPr>
          <w:i/>
          <w:iCs/>
          <w:color w:val="A4063E" w:themeColor="accent1"/>
          <w:sz w:val="24"/>
          <w:szCs w:val="20"/>
        </w:rPr>
        <w:t xml:space="preserve"> </w:t>
      </w:r>
      <w:proofErr w:type="spellStart"/>
      <w:r w:rsidRPr="00C65337">
        <w:rPr>
          <w:i/>
          <w:iCs/>
          <w:color w:val="A4063E" w:themeColor="accent1"/>
          <w:sz w:val="24"/>
          <w:szCs w:val="20"/>
        </w:rPr>
        <w:t>hình</w:t>
      </w:r>
      <w:proofErr w:type="spellEnd"/>
      <w:r w:rsidRPr="00C65337">
        <w:rPr>
          <w:i/>
          <w:iCs/>
          <w:color w:val="A4063E" w:themeColor="accent1"/>
          <w:sz w:val="24"/>
          <w:szCs w:val="20"/>
        </w:rPr>
        <w:t xml:space="preserve"> </w:t>
      </w:r>
      <w:proofErr w:type="spellStart"/>
      <w:r w:rsidRPr="00C65337">
        <w:rPr>
          <w:i/>
          <w:iCs/>
          <w:color w:val="A4063E" w:themeColor="accent1"/>
          <w:sz w:val="24"/>
          <w:szCs w:val="20"/>
        </w:rPr>
        <w:t>nên</w:t>
      </w:r>
      <w:proofErr w:type="spellEnd"/>
      <w:r w:rsidRPr="00C65337">
        <w:rPr>
          <w:i/>
          <w:iCs/>
          <w:color w:val="A4063E" w:themeColor="accent1"/>
          <w:sz w:val="24"/>
          <w:szCs w:val="20"/>
        </w:rPr>
        <w:t xml:space="preserve"> property global</w:t>
      </w:r>
    </w:p>
    <w:p w14:paraId="0EAB25C0" w14:textId="0808E014" w:rsidR="00D2128A" w:rsidRPr="00D2128A" w:rsidRDefault="00D2128A" w:rsidP="00D2128A">
      <w:pPr>
        <w:rPr>
          <w:color w:val="161718" w:themeColor="text1"/>
          <w:lang w:val="vi-VN"/>
        </w:rPr>
      </w:pPr>
    </w:p>
    <w:p w14:paraId="1C2C15A6" w14:textId="39CEC7F9" w:rsidR="006C77D0" w:rsidRDefault="006C77D0" w:rsidP="005C068F">
      <w:pPr>
        <w:pStyle w:val="Heading5"/>
        <w:ind w:left="900"/>
        <w:rPr>
          <w:color w:val="161718" w:themeColor="text1"/>
        </w:rPr>
      </w:pPr>
      <w:r>
        <w:rPr>
          <w:color w:val="auto"/>
        </w:rPr>
        <w:lastRenderedPageBreak/>
        <w:t>9</w:t>
      </w:r>
      <w:r w:rsidRPr="00A66592">
        <w:rPr>
          <w:color w:val="161718" w:themeColor="text1"/>
        </w:rPr>
        <w:t xml:space="preserve">. </w:t>
      </w:r>
      <w:r w:rsidR="00C65337">
        <w:rPr>
          <w:color w:val="161718" w:themeColor="text1"/>
        </w:rPr>
        <w:t>T</w:t>
      </w:r>
      <w:r>
        <w:rPr>
          <w:color w:val="161718" w:themeColor="text1"/>
        </w:rPr>
        <w:t>uple</w:t>
      </w:r>
      <w:r w:rsidRPr="00A66592">
        <w:rPr>
          <w:color w:val="161718" w:themeColor="text1"/>
        </w:rPr>
        <w:t>:</w:t>
      </w:r>
    </w:p>
    <w:p w14:paraId="4CDA7FA3" w14:textId="77777777" w:rsidR="00C65337" w:rsidRPr="00C65337" w:rsidRDefault="00C65337" w:rsidP="00C65337"/>
    <w:p w14:paraId="47B6B75C" w14:textId="5422DAA9" w:rsidR="006C77D0" w:rsidRPr="00C65337" w:rsidRDefault="00C65337" w:rsidP="00C65337">
      <w:pPr>
        <w:pStyle w:val="ListParagraph"/>
        <w:numPr>
          <w:ilvl w:val="0"/>
          <w:numId w:val="16"/>
        </w:numPr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  <w:proofErr w:type="spellStart"/>
      <w:r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</w:t>
      </w:r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ử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dụng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Tuple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để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chứa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2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hoặc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nhiều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giá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trị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kiểu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dữ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liệu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khác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nhau</w:t>
      </w:r>
      <w:proofErr w:type="spellEnd"/>
    </w:p>
    <w:p w14:paraId="582B6E25" w14:textId="77777777" w:rsidR="00C65337" w:rsidRPr="00C65337" w:rsidRDefault="00C65337" w:rsidP="006C77D0">
      <w:pPr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</w:p>
    <w:tbl>
      <w:tblPr>
        <w:tblW w:w="10230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"/>
        <w:gridCol w:w="9987"/>
      </w:tblGrid>
      <w:tr w:rsidR="006C77D0" w:rsidRPr="006C77D0" w14:paraId="261CB340" w14:textId="77777777" w:rsidTr="006C77D0">
        <w:trPr>
          <w:trHeight w:val="1214"/>
        </w:trPr>
        <w:tc>
          <w:tcPr>
            <w:tcW w:w="0" w:type="auto"/>
            <w:shd w:val="clear" w:color="auto" w:fill="090300"/>
            <w:vAlign w:val="center"/>
            <w:hideMark/>
          </w:tcPr>
          <w:p w14:paraId="2F2FF29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5D79FAE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2B9B08F2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75B2F903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6E07E4C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3FE03CFF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1890DDF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var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08A0836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var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empName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";        </w:t>
            </w:r>
          </w:p>
          <w:p w14:paraId="10DE007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2FC51E0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 xml:space="preserve">// Tuple type variable </w:t>
            </w:r>
          </w:p>
          <w:p w14:paraId="381E37AE" w14:textId="76521EC5" w:rsid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var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 [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[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"];</w:t>
            </w:r>
          </w:p>
          <w:p w14:paraId="7320D09F" w14:textId="77777777" w:rsidR="006C77D0" w:rsidRDefault="006C77D0" w:rsidP="006C77D0">
            <w:pPr>
              <w:pStyle w:val="HTMLPreformatted"/>
              <w:shd w:val="clear" w:color="auto" w:fill="090300"/>
              <w:rPr>
                <w:rFonts w:ascii="Consolas" w:hAnsi="Consolas"/>
                <w:color w:val="F7F7F7"/>
              </w:rPr>
            </w:pPr>
            <w:r>
              <w:rPr>
                <w:rStyle w:val="kd"/>
                <w:rFonts w:ascii="Consolas" w:hAnsi="Consolas"/>
                <w:color w:val="A16A94"/>
              </w:rPr>
              <w:t>var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nx"/>
                <w:rFonts w:ascii="Consolas" w:hAnsi="Consolas"/>
                <w:color w:val="01A0E4"/>
              </w:rPr>
              <w:t>employee</w:t>
            </w:r>
            <w:r>
              <w:rPr>
                <w:rStyle w:val="p"/>
                <w:rFonts w:ascii="Consolas" w:hAnsi="Consolas"/>
                <w:color w:val="F7F7F7"/>
              </w:rPr>
              <w:t>: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p"/>
                <w:rFonts w:ascii="Consolas" w:hAnsi="Consolas"/>
                <w:color w:val="F7F7F7"/>
              </w:rPr>
              <w:t>[</w:t>
            </w:r>
            <w:r>
              <w:rPr>
                <w:rStyle w:val="nx"/>
                <w:rFonts w:ascii="Consolas" w:hAnsi="Consolas"/>
                <w:color w:val="01A0E4"/>
              </w:rPr>
              <w:t>number</w:t>
            </w:r>
            <w:r>
              <w:rPr>
                <w:rStyle w:val="p"/>
                <w:rFonts w:ascii="Consolas" w:hAnsi="Consolas"/>
                <w:color w:val="F7F7F7"/>
              </w:rPr>
              <w:t>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nx"/>
                <w:rFonts w:ascii="Consolas" w:hAnsi="Consolas"/>
                <w:color w:val="01A0E4"/>
              </w:rPr>
              <w:t>string</w:t>
            </w:r>
            <w:r>
              <w:rPr>
                <w:rStyle w:val="p"/>
                <w:rFonts w:ascii="Consolas" w:hAnsi="Consolas"/>
                <w:color w:val="F7F7F7"/>
              </w:rPr>
              <w:t>][];</w:t>
            </w:r>
          </w:p>
          <w:p w14:paraId="4CF069BC" w14:textId="77777777" w:rsidR="006C77D0" w:rsidRDefault="006C77D0" w:rsidP="006C77D0">
            <w:pPr>
              <w:pStyle w:val="HTMLPreformatted"/>
              <w:shd w:val="clear" w:color="auto" w:fill="090300"/>
              <w:rPr>
                <w:rFonts w:ascii="Consolas" w:hAnsi="Consolas"/>
                <w:color w:val="F7F7F7"/>
              </w:rPr>
            </w:pPr>
            <w:r>
              <w:rPr>
                <w:rStyle w:val="nx"/>
                <w:rFonts w:ascii="Consolas" w:hAnsi="Consolas"/>
                <w:color w:val="01A0E4"/>
              </w:rPr>
              <w:t>employee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o"/>
                <w:rFonts w:ascii="Consolas" w:hAnsi="Consolas"/>
                <w:color w:val="B5E4F4"/>
              </w:rPr>
              <w:t>=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p"/>
                <w:rFonts w:ascii="Consolas" w:hAnsi="Consolas"/>
                <w:color w:val="F7F7F7"/>
              </w:rPr>
              <w:t>[[</w:t>
            </w:r>
            <w:r>
              <w:rPr>
                <w:rStyle w:val="mi"/>
                <w:rFonts w:ascii="Consolas" w:hAnsi="Consolas"/>
                <w:color w:val="E8BBD0"/>
              </w:rPr>
              <w:t>1</w:t>
            </w:r>
            <w:r>
              <w:rPr>
                <w:rStyle w:val="p"/>
                <w:rFonts w:ascii="Consolas" w:hAnsi="Consolas"/>
                <w:color w:val="F7F7F7"/>
              </w:rPr>
              <w:t>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s2"/>
                <w:rFonts w:ascii="Consolas" w:hAnsi="Consolas"/>
                <w:color w:val="01A252"/>
              </w:rPr>
              <w:t>Steve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p"/>
                <w:rFonts w:ascii="Consolas" w:hAnsi="Consolas"/>
                <w:color w:val="F7F7F7"/>
              </w:rPr>
              <w:t>],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p"/>
                <w:rFonts w:ascii="Consolas" w:hAnsi="Consolas"/>
                <w:color w:val="F7F7F7"/>
              </w:rPr>
              <w:t>[</w:t>
            </w:r>
            <w:r>
              <w:rPr>
                <w:rStyle w:val="mi"/>
                <w:rFonts w:ascii="Consolas" w:hAnsi="Consolas"/>
                <w:color w:val="E8BBD0"/>
              </w:rPr>
              <w:t>2</w:t>
            </w:r>
            <w:r>
              <w:rPr>
                <w:rStyle w:val="p"/>
                <w:rFonts w:ascii="Consolas" w:hAnsi="Consolas"/>
                <w:color w:val="F7F7F7"/>
              </w:rPr>
              <w:t>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s2"/>
                <w:rFonts w:ascii="Consolas" w:hAnsi="Consolas"/>
                <w:color w:val="01A252"/>
              </w:rPr>
              <w:t>Bill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p"/>
                <w:rFonts w:ascii="Consolas" w:hAnsi="Consolas"/>
                <w:color w:val="F7F7F7"/>
              </w:rPr>
              <w:t>],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p"/>
                <w:rFonts w:ascii="Consolas" w:hAnsi="Consolas"/>
                <w:color w:val="F7F7F7"/>
              </w:rPr>
              <w:t>[</w:t>
            </w:r>
            <w:r>
              <w:rPr>
                <w:rStyle w:val="mi"/>
                <w:rFonts w:ascii="Consolas" w:hAnsi="Consolas"/>
                <w:color w:val="E8BBD0"/>
              </w:rPr>
              <w:t>3</w:t>
            </w:r>
            <w:r>
              <w:rPr>
                <w:rStyle w:val="p"/>
                <w:rFonts w:ascii="Consolas" w:hAnsi="Consolas"/>
                <w:color w:val="F7F7F7"/>
              </w:rPr>
              <w:t>,</w:t>
            </w:r>
            <w:r>
              <w:rPr>
                <w:rFonts w:ascii="Consolas" w:hAnsi="Consolas"/>
                <w:color w:val="F7F7F7"/>
              </w:rPr>
              <w:t xml:space="preserve"> 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s2"/>
                <w:rFonts w:ascii="Consolas" w:hAnsi="Consolas"/>
                <w:color w:val="01A252"/>
              </w:rPr>
              <w:t>Jeff</w:t>
            </w:r>
            <w:r>
              <w:rPr>
                <w:rStyle w:val="dl"/>
                <w:rFonts w:ascii="Consolas" w:hAnsi="Consolas"/>
                <w:color w:val="F7F7F7"/>
              </w:rPr>
              <w:t>"</w:t>
            </w:r>
            <w:r>
              <w:rPr>
                <w:rStyle w:val="p"/>
                <w:rFonts w:ascii="Consolas" w:hAnsi="Consolas"/>
                <w:color w:val="F7F7F7"/>
              </w:rPr>
              <w:t>]];</w:t>
            </w:r>
          </w:p>
          <w:p w14:paraId="47736194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A4AE413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28F7AFE0" w14:textId="77777777" w:rsidR="006C77D0" w:rsidRPr="006C77D0" w:rsidRDefault="006C77D0" w:rsidP="006C77D0"/>
    <w:p w14:paraId="35D30CE4" w14:textId="77777777" w:rsidR="006C77D0" w:rsidRPr="00C65337" w:rsidRDefault="006C77D0" w:rsidP="00C65337">
      <w:pPr>
        <w:pStyle w:val="ListParagraph"/>
        <w:numPr>
          <w:ilvl w:val="0"/>
          <w:numId w:val="16"/>
        </w:numPr>
        <w:shd w:val="clear" w:color="auto" w:fill="FFFFFF"/>
        <w:spacing w:line="240" w:lineRule="auto"/>
        <w:jc w:val="both"/>
        <w:rPr>
          <w:rFonts w:eastAsia="Times New Roman" w:cstheme="minorHAnsi"/>
          <w:color w:val="212529"/>
          <w:sz w:val="24"/>
          <w:szCs w:val="24"/>
          <w:lang w:val="vi-VN" w:eastAsia="vi-VN"/>
        </w:rPr>
      </w:pPr>
      <w:r w:rsidRPr="00C65337">
        <w:rPr>
          <w:rFonts w:eastAsia="Times New Roman" w:cstheme="minorHAnsi"/>
          <w:color w:val="212529"/>
          <w:sz w:val="24"/>
          <w:szCs w:val="24"/>
          <w:lang w:val="vi-VN" w:eastAsia="vi-VN"/>
        </w:rPr>
        <w:t>Chúng ta truy cập mảng Tuple như sau:</w:t>
      </w:r>
    </w:p>
    <w:tbl>
      <w:tblPr>
        <w:tblW w:w="10110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"/>
        <w:gridCol w:w="9839"/>
      </w:tblGrid>
      <w:tr w:rsidR="006C77D0" w:rsidRPr="006C77D0" w14:paraId="3036C140" w14:textId="77777777" w:rsidTr="006C77D0">
        <w:trPr>
          <w:trHeight w:val="734"/>
        </w:trPr>
        <w:tc>
          <w:tcPr>
            <w:tcW w:w="0" w:type="auto"/>
            <w:shd w:val="clear" w:color="auto" w:fill="090300"/>
            <w:vAlign w:val="center"/>
            <w:hideMark/>
          </w:tcPr>
          <w:p w14:paraId="7CA2592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7B43DEB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75C45537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0806227C" w14:textId="77777777" w:rsidR="006C77D0" w:rsidRPr="006C77D0" w:rsidRDefault="006C77D0" w:rsidP="006C77D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212529"/>
                <w:sz w:val="26"/>
                <w:szCs w:val="26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6E659A2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var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 [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[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"];</w:t>
            </w:r>
          </w:p>
          <w:p w14:paraId="4AD6CED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[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0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returns 1</w:t>
            </w:r>
          </w:p>
          <w:p w14:paraId="2DC9C27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[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returns "Steve"</w:t>
            </w:r>
          </w:p>
        </w:tc>
      </w:tr>
    </w:tbl>
    <w:p w14:paraId="51FD3445" w14:textId="77777777" w:rsidR="006C77D0" w:rsidRPr="00C65337" w:rsidRDefault="006C77D0" w:rsidP="00C65337">
      <w:pPr>
        <w:pStyle w:val="ListParagraph"/>
        <w:numPr>
          <w:ilvl w:val="0"/>
          <w:numId w:val="16"/>
        </w:numPr>
        <w:shd w:val="clear" w:color="auto" w:fill="FFFFFF"/>
        <w:spacing w:line="240" w:lineRule="auto"/>
        <w:jc w:val="both"/>
        <w:rPr>
          <w:rFonts w:eastAsia="Times New Roman" w:cstheme="minorHAnsi"/>
          <w:color w:val="212529"/>
          <w:sz w:val="24"/>
          <w:szCs w:val="24"/>
          <w:lang w:val="vi-VN" w:eastAsia="vi-VN"/>
        </w:rPr>
      </w:pPr>
      <w:r w:rsidRPr="00C65337">
        <w:rPr>
          <w:rFonts w:eastAsia="Times New Roman" w:cstheme="minorHAnsi"/>
          <w:color w:val="212529"/>
          <w:sz w:val="24"/>
          <w:szCs w:val="24"/>
          <w:lang w:val="vi-VN" w:eastAsia="vi-VN"/>
        </w:rPr>
        <w:t>Chúng ta sử dụng push để thêm phần tử cho Tuple.</w:t>
      </w:r>
    </w:p>
    <w:tbl>
      <w:tblPr>
        <w:tblW w:w="9994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"/>
        <w:gridCol w:w="9773"/>
      </w:tblGrid>
      <w:tr w:rsidR="006C77D0" w:rsidRPr="006C77D0" w14:paraId="0F1F12D2" w14:textId="77777777" w:rsidTr="006C77D0">
        <w:trPr>
          <w:trHeight w:val="675"/>
        </w:trPr>
        <w:tc>
          <w:tcPr>
            <w:tcW w:w="0" w:type="auto"/>
            <w:shd w:val="clear" w:color="auto" w:fill="090300"/>
            <w:vAlign w:val="center"/>
            <w:hideMark/>
          </w:tcPr>
          <w:p w14:paraId="79CB1F9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0088E777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1F24657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525590FF" w14:textId="77777777" w:rsidR="006C77D0" w:rsidRPr="006C77D0" w:rsidRDefault="006C77D0" w:rsidP="006C77D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212529"/>
                <w:sz w:val="26"/>
                <w:szCs w:val="26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37A87B43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var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 [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[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Steve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"];</w:t>
            </w:r>
          </w:p>
          <w:p w14:paraId="558D9BC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push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2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,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Bill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"); </w:t>
            </w:r>
          </w:p>
          <w:p w14:paraId="349EAE83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employee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//Output: [1, 'Steve', 2, 'Bill']</w:t>
            </w:r>
          </w:p>
          <w:p w14:paraId="4699A36B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4FDE0CDD" w14:textId="77777777" w:rsidR="00D2128A" w:rsidRPr="00D2128A" w:rsidRDefault="00D2128A" w:rsidP="00D2128A"/>
    <w:p w14:paraId="3A7F6954" w14:textId="55AEDA00" w:rsidR="006C77D0" w:rsidRDefault="006C77D0" w:rsidP="005C068F">
      <w:pPr>
        <w:pStyle w:val="Heading5"/>
        <w:ind w:left="900"/>
        <w:rPr>
          <w:color w:val="161718" w:themeColor="text1"/>
        </w:rPr>
      </w:pPr>
      <w:r>
        <w:rPr>
          <w:color w:val="auto"/>
        </w:rPr>
        <w:t>10</w:t>
      </w:r>
      <w:r w:rsidRPr="00A66592">
        <w:rPr>
          <w:color w:val="161718" w:themeColor="text1"/>
        </w:rPr>
        <w:t xml:space="preserve">. </w:t>
      </w:r>
      <w:r w:rsidR="00C65337">
        <w:rPr>
          <w:color w:val="161718" w:themeColor="text1"/>
        </w:rPr>
        <w:t>U</w:t>
      </w:r>
      <w:r>
        <w:rPr>
          <w:color w:val="161718" w:themeColor="text1"/>
        </w:rPr>
        <w:t>nion</w:t>
      </w:r>
      <w:r w:rsidRPr="00A66592">
        <w:rPr>
          <w:color w:val="161718" w:themeColor="text1"/>
        </w:rPr>
        <w:t>:</w:t>
      </w:r>
    </w:p>
    <w:p w14:paraId="0A22DD11" w14:textId="61D77C62" w:rsidR="006C77D0" w:rsidRPr="00C65337" w:rsidRDefault="006C77D0" w:rsidP="00C65337">
      <w:pPr>
        <w:pStyle w:val="ListParagraph"/>
        <w:numPr>
          <w:ilvl w:val="0"/>
          <w:numId w:val="16"/>
        </w:num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Cho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phép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chúng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sử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dụng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nhiều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kiểu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dữ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liệu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cho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biến</w:t>
      </w:r>
      <w:proofErr w:type="spellEnd"/>
    </w:p>
    <w:tbl>
      <w:tblPr>
        <w:tblW w:w="9982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9592"/>
      </w:tblGrid>
      <w:tr w:rsidR="006C77D0" w:rsidRPr="006C77D0" w14:paraId="2C101DE7" w14:textId="77777777" w:rsidTr="006C77D0">
        <w:trPr>
          <w:trHeight w:val="2263"/>
        </w:trPr>
        <w:tc>
          <w:tcPr>
            <w:tcW w:w="0" w:type="auto"/>
            <w:shd w:val="clear" w:color="auto" w:fill="090300"/>
            <w:vAlign w:val="center"/>
            <w:hideMark/>
          </w:tcPr>
          <w:p w14:paraId="468AC58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54C935E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4625683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241BA72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53E92EB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33B29D6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664DD16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267842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6846CD2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7F390EFB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4B00ADC4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 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|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);</w:t>
            </w:r>
          </w:p>
          <w:p w14:paraId="7417185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123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;  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350D76C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ABC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6093957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false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Compiler Error</w:t>
            </w:r>
          </w:p>
          <w:p w14:paraId="18DA3E97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079FF57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|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1E9851B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111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5484770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E111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OK</w:t>
            </w:r>
          </w:p>
          <w:p w14:paraId="78D750A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empId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true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Compiler Error</w:t>
            </w:r>
          </w:p>
          <w:p w14:paraId="773E4CAA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22CBB703" w14:textId="77777777" w:rsidR="006C77D0" w:rsidRPr="006C77D0" w:rsidRDefault="006C77D0" w:rsidP="006C77D0"/>
    <w:tbl>
      <w:tblPr>
        <w:tblW w:w="0" w:type="auto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9686"/>
      </w:tblGrid>
      <w:tr w:rsidR="006C77D0" w:rsidRPr="006C77D0" w14:paraId="05291596" w14:textId="77777777" w:rsidTr="006C77D0">
        <w:tc>
          <w:tcPr>
            <w:tcW w:w="0" w:type="auto"/>
            <w:shd w:val="clear" w:color="auto" w:fill="090300"/>
            <w:vAlign w:val="center"/>
            <w:hideMark/>
          </w:tcPr>
          <w:p w14:paraId="7F42391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2A94358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12D6CC6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556D042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5246345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6A5319C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111143F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5E68E53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792E7FA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07E4934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10</w:t>
            </w:r>
          </w:p>
          <w:p w14:paraId="66F38BDF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11</w:t>
            </w:r>
          </w:p>
          <w:p w14:paraId="2849CBDF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321EE60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function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displayType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: 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|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))</w:t>
            </w:r>
          </w:p>
          <w:p w14:paraId="666B875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{</w:t>
            </w:r>
          </w:p>
          <w:p w14:paraId="4633E48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if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typeof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===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number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</w:t>
            </w:r>
          </w:p>
          <w:p w14:paraId="4FD3EE2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Code is number.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106454D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else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if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typeof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code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===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")</w:t>
            </w:r>
          </w:p>
          <w:p w14:paraId="7416990F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Code is string.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21FACB10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  <w:p w14:paraId="2D4CECF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B2BBCD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displayType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123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Output: Code is number.</w:t>
            </w:r>
          </w:p>
          <w:p w14:paraId="57F92AC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displayType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ABC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 Output: Code is string.</w:t>
            </w:r>
          </w:p>
          <w:p w14:paraId="0CEBBD1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displayType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true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//Compiler Error: Argument of type 'true' is not assignable to a parameter of type string | number</w:t>
            </w:r>
          </w:p>
          <w:p w14:paraId="4AC1BAD3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3C94105D" w14:textId="00D26D04" w:rsidR="006C77D0" w:rsidRDefault="006C77D0" w:rsidP="005C068F">
      <w:pPr>
        <w:pStyle w:val="Heading5"/>
        <w:ind w:left="900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  <w:r>
        <w:rPr>
          <w:color w:val="auto"/>
        </w:rPr>
        <w:t>1</w:t>
      </w:r>
      <w:r>
        <w:rPr>
          <w:color w:val="auto"/>
        </w:rPr>
        <w:t>1</w:t>
      </w:r>
      <w:r w:rsidRPr="00A66592">
        <w:rPr>
          <w:color w:val="161718" w:themeColor="text1"/>
        </w:rPr>
        <w:t xml:space="preserve">. </w:t>
      </w:r>
      <w:r w:rsidR="00D112A5">
        <w:rPr>
          <w:color w:val="161718" w:themeColor="text1"/>
        </w:rPr>
        <w:t>A</w:t>
      </w:r>
      <w:r>
        <w:rPr>
          <w:color w:val="161718" w:themeColor="text1"/>
        </w:rPr>
        <w:t>ny</w:t>
      </w:r>
      <w:r w:rsidRPr="00A66592">
        <w:rPr>
          <w:color w:val="161718" w:themeColor="text1"/>
        </w:rPr>
        <w:t>:</w:t>
      </w:r>
      <w:r w:rsidRPr="006C77D0"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  <w:t xml:space="preserve"> </w:t>
      </w:r>
    </w:p>
    <w:p w14:paraId="43422AD0" w14:textId="174499ED" w:rsidR="006C77D0" w:rsidRPr="00C65337" w:rsidRDefault="006C77D0" w:rsidP="00C65337">
      <w:pPr>
        <w:pStyle w:val="ListParagraph"/>
        <w:numPr>
          <w:ilvl w:val="0"/>
          <w:numId w:val="16"/>
        </w:numPr>
        <w:rPr>
          <w:rFonts w:cstheme="minorHAnsi"/>
          <w:color w:val="auto"/>
          <w:sz w:val="24"/>
          <w:szCs w:val="24"/>
          <w:shd w:val="clear" w:color="auto" w:fill="FFFFFF"/>
        </w:rPr>
      </w:pPr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Any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sử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dụng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khi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ta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không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biết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kiểu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dữ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liệu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là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gì</w:t>
      </w:r>
      <w:proofErr w:type="spellEnd"/>
      <w:r w:rsidRPr="00C65337">
        <w:rPr>
          <w:rFonts w:cstheme="minorHAnsi"/>
          <w:color w:val="auto"/>
          <w:sz w:val="24"/>
          <w:szCs w:val="24"/>
          <w:shd w:val="clear" w:color="auto" w:fill="FFFFFF"/>
        </w:rPr>
        <w:t>.</w:t>
      </w:r>
    </w:p>
    <w:p w14:paraId="3DD1E048" w14:textId="1BE4D930" w:rsidR="006C77D0" w:rsidRPr="00C65337" w:rsidRDefault="006C77D0" w:rsidP="00C65337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Thường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được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sử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dụng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khi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chúng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gọi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webservice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bên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ngoài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hoặc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dịch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vụ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nhà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phát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triển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thứ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3.</w:t>
      </w:r>
    </w:p>
    <w:tbl>
      <w:tblPr>
        <w:tblW w:w="9778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"/>
        <w:gridCol w:w="9446"/>
      </w:tblGrid>
      <w:tr w:rsidR="006C77D0" w:rsidRPr="006C77D0" w14:paraId="0FA368BF" w14:textId="77777777" w:rsidTr="006C77D0">
        <w:trPr>
          <w:trHeight w:val="778"/>
        </w:trPr>
        <w:tc>
          <w:tcPr>
            <w:tcW w:w="0" w:type="auto"/>
            <w:shd w:val="clear" w:color="auto" w:fill="090300"/>
            <w:vAlign w:val="center"/>
            <w:hideMark/>
          </w:tcPr>
          <w:p w14:paraId="0317DB7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lastRenderedPageBreak/>
              <w:t>1</w:t>
            </w:r>
          </w:p>
          <w:p w14:paraId="454C0CF2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11998526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4995B621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0F78FA17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something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any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Hello World!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"; </w:t>
            </w:r>
          </w:p>
          <w:p w14:paraId="2F1EFFA0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something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23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  <w:p w14:paraId="53416A9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something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true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;</w:t>
            </w:r>
          </w:p>
        </w:tc>
      </w:tr>
    </w:tbl>
    <w:p w14:paraId="11CD8C6F" w14:textId="77777777" w:rsidR="006C77D0" w:rsidRPr="006C77D0" w:rsidRDefault="006C77D0" w:rsidP="006C77D0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212529"/>
          <w:sz w:val="26"/>
          <w:szCs w:val="26"/>
          <w:lang w:val="vi-VN" w:eastAsia="vi-VN"/>
        </w:rPr>
      </w:pPr>
      <w:r w:rsidRPr="006C77D0">
        <w:rPr>
          <w:rFonts w:ascii="Arial" w:eastAsia="Times New Roman" w:hAnsi="Arial" w:cs="Arial"/>
          <w:b/>
          <w:bCs/>
          <w:color w:val="212529"/>
          <w:sz w:val="26"/>
          <w:szCs w:val="26"/>
          <w:lang w:val="vi-VN" w:eastAsia="vi-VN"/>
        </w:rPr>
        <w:t>Chúng ta có thể tạo mảng với any như sau:</w:t>
      </w:r>
    </w:p>
    <w:tbl>
      <w:tblPr>
        <w:tblW w:w="9805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  <w:gridCol w:w="9595"/>
      </w:tblGrid>
      <w:tr w:rsidR="006C77D0" w:rsidRPr="006C77D0" w14:paraId="17C103BB" w14:textId="77777777" w:rsidTr="006C77D0">
        <w:trPr>
          <w:trHeight w:val="558"/>
        </w:trPr>
        <w:tc>
          <w:tcPr>
            <w:tcW w:w="0" w:type="auto"/>
            <w:shd w:val="clear" w:color="auto" w:fill="090300"/>
            <w:vAlign w:val="center"/>
            <w:hideMark/>
          </w:tcPr>
          <w:p w14:paraId="15912F8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7DDA1B0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334B971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75F0F698" w14:textId="77777777" w:rsidR="006C77D0" w:rsidRPr="006C77D0" w:rsidRDefault="006C77D0" w:rsidP="006C77D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212529"/>
                <w:sz w:val="26"/>
                <w:szCs w:val="26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383114D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arr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any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[]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["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John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", </w:t>
            </w:r>
            <w:r w:rsidRPr="006C77D0">
              <w:rPr>
                <w:rFonts w:ascii="Consolas" w:eastAsia="Times New Roman" w:hAnsi="Consolas" w:cs="Courier New"/>
                <w:color w:val="E8BBD0"/>
                <w:sz w:val="20"/>
                <w:szCs w:val="20"/>
                <w:lang w:val="vi-VN" w:eastAsia="vi-VN"/>
              </w:rPr>
              <w:t>212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,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true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]; </w:t>
            </w:r>
          </w:p>
          <w:p w14:paraId="4DFA2EA3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arr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push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("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Smith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"); </w:t>
            </w:r>
          </w:p>
          <w:p w14:paraId="11DC0094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arr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 xml:space="preserve">//Output: [ 'John', 212, true, 'Smith' ] </w:t>
            </w:r>
          </w:p>
          <w:p w14:paraId="400EEDAE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7F643ED5" w14:textId="77777777" w:rsidR="006C77D0" w:rsidRPr="006C77D0" w:rsidRDefault="006C77D0" w:rsidP="006C77D0"/>
    <w:p w14:paraId="2C42590E" w14:textId="16ECE326" w:rsidR="006C77D0" w:rsidRDefault="006C77D0" w:rsidP="005C068F">
      <w:pPr>
        <w:pStyle w:val="Heading5"/>
        <w:ind w:left="900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  <w:r>
        <w:rPr>
          <w:color w:val="auto"/>
        </w:rPr>
        <w:t>1</w:t>
      </w:r>
      <w:r>
        <w:rPr>
          <w:color w:val="auto"/>
        </w:rPr>
        <w:t>2</w:t>
      </w:r>
      <w:r w:rsidRPr="00A66592">
        <w:rPr>
          <w:color w:val="161718" w:themeColor="text1"/>
        </w:rPr>
        <w:t xml:space="preserve">. </w:t>
      </w:r>
      <w:r w:rsidR="00C65337">
        <w:rPr>
          <w:color w:val="161718" w:themeColor="text1"/>
        </w:rPr>
        <w:t>V</w:t>
      </w:r>
      <w:r>
        <w:rPr>
          <w:color w:val="161718" w:themeColor="text1"/>
        </w:rPr>
        <w:t>oid</w:t>
      </w:r>
      <w:r w:rsidRPr="00A66592">
        <w:rPr>
          <w:color w:val="161718" w:themeColor="text1"/>
        </w:rPr>
        <w:t>:</w:t>
      </w:r>
      <w:r w:rsidRPr="006C77D0"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  <w:t xml:space="preserve"> </w:t>
      </w:r>
    </w:p>
    <w:p w14:paraId="672BA8E9" w14:textId="31D23DDD" w:rsidR="00D2574D" w:rsidRPr="00C65337" w:rsidRDefault="006C77D0" w:rsidP="00C65337">
      <w:pPr>
        <w:pStyle w:val="ListParagraph"/>
        <w:numPr>
          <w:ilvl w:val="0"/>
          <w:numId w:val="21"/>
        </w:numPr>
        <w:spacing w:after="200"/>
        <w:ind w:left="1440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void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được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sử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dụng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để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thông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báo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function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không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trả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về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kiểu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dữ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liệu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gì</w:t>
      </w:r>
      <w:proofErr w:type="spellEnd"/>
      <w:r w:rsidRPr="00C65337"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tbl>
      <w:tblPr>
        <w:tblW w:w="9933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"/>
        <w:gridCol w:w="9629"/>
      </w:tblGrid>
      <w:tr w:rsidR="006C77D0" w:rsidRPr="006C77D0" w14:paraId="06606F57" w14:textId="77777777" w:rsidTr="006C77D0">
        <w:trPr>
          <w:trHeight w:val="1498"/>
        </w:trPr>
        <w:tc>
          <w:tcPr>
            <w:tcW w:w="0" w:type="auto"/>
            <w:shd w:val="clear" w:color="auto" w:fill="090300"/>
            <w:vAlign w:val="center"/>
            <w:hideMark/>
          </w:tcPr>
          <w:p w14:paraId="2D35070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665C4FF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7E75AE0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03A2D5FC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18F7CCF0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757DC2F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74AE5FC4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609CC5C8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function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sayHi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():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795C72E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Hi!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6AB1F62A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} </w:t>
            </w:r>
          </w:p>
          <w:p w14:paraId="483DA41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FCBEED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let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speech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void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B5E4F4"/>
                <w:sz w:val="20"/>
                <w:szCs w:val="20"/>
                <w:lang w:val="vi-VN" w:eastAsia="vi-VN"/>
              </w:rPr>
              <w:t>=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sayHi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(); </w:t>
            </w:r>
          </w:p>
          <w:p w14:paraId="4D96F06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speech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  <w:r w:rsidRPr="006C77D0">
              <w:rPr>
                <w:rFonts w:ascii="Consolas" w:eastAsia="Times New Roman" w:hAnsi="Consolas" w:cs="Courier New"/>
                <w:color w:val="5C5855"/>
                <w:sz w:val="20"/>
                <w:szCs w:val="20"/>
                <w:lang w:val="vi-VN" w:eastAsia="vi-VN"/>
              </w:rPr>
              <w:t>//Output: undefined</w:t>
            </w:r>
          </w:p>
          <w:p w14:paraId="32912C62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</w:tr>
    </w:tbl>
    <w:p w14:paraId="4E809CE1" w14:textId="579861B6" w:rsidR="006C77D0" w:rsidRDefault="006C77D0" w:rsidP="005C068F">
      <w:pPr>
        <w:pStyle w:val="Heading5"/>
        <w:ind w:left="900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  <w:r>
        <w:rPr>
          <w:color w:val="auto"/>
        </w:rPr>
        <w:t>1</w:t>
      </w:r>
      <w:r>
        <w:rPr>
          <w:color w:val="auto"/>
        </w:rPr>
        <w:t>3</w:t>
      </w:r>
      <w:r w:rsidRPr="00A66592">
        <w:rPr>
          <w:color w:val="161718" w:themeColor="text1"/>
        </w:rPr>
        <w:t xml:space="preserve">. </w:t>
      </w:r>
      <w:r w:rsidR="00C65337">
        <w:rPr>
          <w:color w:val="161718" w:themeColor="text1"/>
        </w:rPr>
        <w:t>N</w:t>
      </w:r>
      <w:r>
        <w:rPr>
          <w:color w:val="161718" w:themeColor="text1"/>
        </w:rPr>
        <w:t>ever</w:t>
      </w:r>
      <w:r w:rsidRPr="00A66592">
        <w:rPr>
          <w:color w:val="161718" w:themeColor="text1"/>
        </w:rPr>
        <w:t>:</w:t>
      </w:r>
      <w:r w:rsidRPr="006C77D0"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  <w:t xml:space="preserve"> </w:t>
      </w:r>
    </w:p>
    <w:p w14:paraId="03383016" w14:textId="16B82BA2" w:rsidR="006C77D0" w:rsidRPr="00C65337" w:rsidRDefault="00C65337" w:rsidP="00C65337">
      <w:pPr>
        <w:ind w:firstLine="720"/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</w:t>
      </w:r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ever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có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nghĩa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giá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trị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đó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sẽ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không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xảy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ra.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Never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được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sử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dụng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khi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chắc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chắn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việc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gì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đó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không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xảy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ra.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Ví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dụ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sau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chúng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viết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function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nó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sẽ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không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bao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giờ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trả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về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lỗi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vì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while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luôn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true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nên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vòng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lặp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while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chạy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vô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hạn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không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bao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giờ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bị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lỗi</w:t>
      </w:r>
      <w:proofErr w:type="spellEnd"/>
      <w:r w:rsidR="006C77D0" w:rsidRPr="00C65337">
        <w:rPr>
          <w:rFonts w:cstheme="minorHAnsi"/>
          <w:i/>
          <w:iCs/>
          <w:color w:val="212529"/>
          <w:sz w:val="24"/>
          <w:szCs w:val="24"/>
          <w:shd w:val="clear" w:color="auto" w:fill="FFFFFF"/>
        </w:rPr>
        <w:t>.</w:t>
      </w:r>
    </w:p>
    <w:tbl>
      <w:tblPr>
        <w:tblW w:w="10044" w:type="dxa"/>
        <w:shd w:val="clear" w:color="auto" w:fill="0903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"/>
        <w:gridCol w:w="9846"/>
      </w:tblGrid>
      <w:tr w:rsidR="006C77D0" w:rsidRPr="006C77D0" w14:paraId="4D4A58EC" w14:textId="77777777" w:rsidTr="006C77D0">
        <w:trPr>
          <w:trHeight w:val="2025"/>
        </w:trPr>
        <w:tc>
          <w:tcPr>
            <w:tcW w:w="0" w:type="auto"/>
            <w:shd w:val="clear" w:color="auto" w:fill="090300"/>
            <w:vAlign w:val="center"/>
            <w:hideMark/>
          </w:tcPr>
          <w:p w14:paraId="61114D4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1</w:t>
            </w:r>
          </w:p>
          <w:p w14:paraId="6FCF94D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2</w:t>
            </w:r>
          </w:p>
          <w:p w14:paraId="098E888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3</w:t>
            </w:r>
          </w:p>
          <w:p w14:paraId="3C17628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4</w:t>
            </w:r>
          </w:p>
          <w:p w14:paraId="682CA312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5</w:t>
            </w:r>
          </w:p>
          <w:p w14:paraId="1378E04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6</w:t>
            </w:r>
          </w:p>
          <w:p w14:paraId="1F41BFFE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7</w:t>
            </w:r>
          </w:p>
          <w:p w14:paraId="386F3AD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8</w:t>
            </w:r>
          </w:p>
          <w:p w14:paraId="1E30C2C4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9</w:t>
            </w:r>
          </w:p>
          <w:p w14:paraId="4FAC9452" w14:textId="77777777" w:rsidR="006C77D0" w:rsidRPr="006C77D0" w:rsidRDefault="006C77D0" w:rsidP="006C77D0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vi-VN" w:eastAsia="vi-VN"/>
              </w:rPr>
            </w:pPr>
          </w:p>
        </w:tc>
        <w:tc>
          <w:tcPr>
            <w:tcW w:w="0" w:type="auto"/>
            <w:shd w:val="clear" w:color="auto" w:fill="090300"/>
            <w:vAlign w:val="center"/>
            <w:hideMark/>
          </w:tcPr>
          <w:p w14:paraId="2AC2F3B1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function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throwError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errorMsg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string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never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140BA857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   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throw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new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Error(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errorMsg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); </w:t>
            </w:r>
          </w:p>
          <w:p w14:paraId="1E45DFAF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} </w:t>
            </w:r>
          </w:p>
          <w:p w14:paraId="79A2FA63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</w:p>
          <w:p w14:paraId="7C6CA28B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function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keepProcessing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():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never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{ </w:t>
            </w:r>
          </w:p>
          <w:p w14:paraId="6EA4B4F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    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while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(</w:t>
            </w:r>
            <w:r w:rsidRPr="006C77D0">
              <w:rPr>
                <w:rFonts w:ascii="Consolas" w:eastAsia="Times New Roman" w:hAnsi="Consolas" w:cs="Courier New"/>
                <w:color w:val="A16A94"/>
                <w:sz w:val="20"/>
                <w:szCs w:val="20"/>
                <w:lang w:val="vi-VN" w:eastAsia="vi-VN"/>
              </w:rPr>
              <w:t>true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) { </w:t>
            </w:r>
          </w:p>
          <w:p w14:paraId="3FC04FE9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    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console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.</w:t>
            </w:r>
            <w:r w:rsidRPr="006C77D0">
              <w:rPr>
                <w:rFonts w:ascii="Consolas" w:eastAsia="Times New Roman" w:hAnsi="Consolas" w:cs="Courier New"/>
                <w:color w:val="01A0E4"/>
                <w:sz w:val="20"/>
                <w:szCs w:val="20"/>
                <w:lang w:val="vi-VN" w:eastAsia="vi-VN"/>
              </w:rPr>
              <w:t>log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('</w:t>
            </w:r>
            <w:r w:rsidRPr="006C77D0">
              <w:rPr>
                <w:rFonts w:ascii="Consolas" w:eastAsia="Times New Roman" w:hAnsi="Consolas" w:cs="Courier New"/>
                <w:color w:val="01A252"/>
                <w:sz w:val="20"/>
                <w:szCs w:val="20"/>
                <w:lang w:val="vi-VN" w:eastAsia="vi-VN"/>
              </w:rPr>
              <w:t>I always does something and never ends.</w:t>
            </w: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')</w:t>
            </w:r>
          </w:p>
          <w:p w14:paraId="4FC67D2D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 xml:space="preserve">     }</w:t>
            </w:r>
          </w:p>
          <w:p w14:paraId="0CBD17E5" w14:textId="77777777" w:rsidR="006C77D0" w:rsidRPr="006C77D0" w:rsidRDefault="006C77D0" w:rsidP="006C77D0">
            <w:pPr>
              <w:shd w:val="clear" w:color="auto" w:fill="0903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</w:pPr>
            <w:r w:rsidRPr="006C77D0">
              <w:rPr>
                <w:rFonts w:ascii="Consolas" w:eastAsia="Times New Roman" w:hAnsi="Consolas" w:cs="Courier New"/>
                <w:color w:val="F7F7F7"/>
                <w:sz w:val="20"/>
                <w:szCs w:val="20"/>
                <w:lang w:val="vi-VN" w:eastAsia="vi-VN"/>
              </w:rPr>
              <w:t>}</w:t>
            </w:r>
          </w:p>
        </w:tc>
      </w:tr>
    </w:tbl>
    <w:p w14:paraId="40413566" w14:textId="77777777" w:rsidR="006C77D0" w:rsidRPr="006C77D0" w:rsidRDefault="006C77D0" w:rsidP="006C77D0"/>
    <w:p w14:paraId="31344E57" w14:textId="39B03C23" w:rsidR="008F4F42" w:rsidRDefault="008F4F42" w:rsidP="005C068F">
      <w:pPr>
        <w:pStyle w:val="Heading5"/>
        <w:ind w:left="900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  <w:r>
        <w:rPr>
          <w:color w:val="auto"/>
        </w:rPr>
        <w:t>1</w:t>
      </w:r>
      <w:r>
        <w:rPr>
          <w:color w:val="auto"/>
        </w:rPr>
        <w:t>4</w:t>
      </w:r>
      <w:r w:rsidRPr="00A66592">
        <w:rPr>
          <w:color w:val="161718" w:themeColor="text1"/>
        </w:rPr>
        <w:t>.</w:t>
      </w:r>
      <w:r w:rsidR="001462D9">
        <w:rPr>
          <w:color w:val="161718" w:themeColor="text1"/>
        </w:rPr>
        <w:t xml:space="preserve"> </w:t>
      </w:r>
      <w:r w:rsidR="00D112A5">
        <w:rPr>
          <w:color w:val="161718" w:themeColor="text1"/>
        </w:rPr>
        <w:t>S</w:t>
      </w:r>
      <w:r w:rsidR="001462D9">
        <w:rPr>
          <w:color w:val="161718" w:themeColor="text1"/>
        </w:rPr>
        <w:t>uper</w:t>
      </w:r>
      <w:r w:rsidRPr="00A66592">
        <w:rPr>
          <w:color w:val="161718" w:themeColor="text1"/>
        </w:rPr>
        <w:t>:</w:t>
      </w:r>
      <w:r w:rsidRPr="006C77D0"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  <w:t xml:space="preserve"> </w:t>
      </w:r>
    </w:p>
    <w:p w14:paraId="1DFCED00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class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Car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0B1CE55B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l"/>
          <w:rFonts w:ascii="Consolas" w:hAnsi="Consolas"/>
          <w:color w:val="F7F7F7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;</w:t>
      </w:r>
    </w:p>
    <w:p w14:paraId="6E978B0E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</w:p>
    <w:p w14:paraId="46BE7E5D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kd"/>
          <w:rFonts w:ascii="Consolas" w:hAnsi="Consolas"/>
          <w:color w:val="A16A94"/>
        </w:rPr>
        <w:t>constructor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15028D61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k"/>
          <w:rFonts w:ascii="Consolas" w:hAnsi="Consolas"/>
          <w:color w:val="A16A94"/>
        </w:rPr>
        <w:t>this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name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;</w:t>
      </w:r>
    </w:p>
    <w:p w14:paraId="1DF682AE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150008C8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</w:p>
    <w:p w14:paraId="3D5DA3A5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nx"/>
          <w:rFonts w:ascii="Consolas" w:hAnsi="Consolas"/>
          <w:color w:val="01A0E4"/>
        </w:rPr>
        <w:t>run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speed</w:t>
      </w:r>
      <w:r>
        <w:rPr>
          <w:rStyle w:val="p"/>
          <w:rFonts w:ascii="Consolas" w:hAnsi="Consolas"/>
          <w:color w:val="F7F7F7"/>
        </w:rPr>
        <w:t>:</w:t>
      </w:r>
      <w:r>
        <w:rPr>
          <w:rStyle w:val="nx"/>
          <w:rFonts w:ascii="Consolas" w:hAnsi="Consolas"/>
          <w:color w:val="01A0E4"/>
        </w:rPr>
        <w:t>number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mi"/>
          <w:rFonts w:ascii="Consolas" w:hAnsi="Consolas"/>
          <w:color w:val="E8BBD0"/>
        </w:rPr>
        <w:t>0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4C5BB341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nx"/>
          <w:rFonts w:ascii="Consolas" w:hAnsi="Consolas"/>
          <w:color w:val="01A0E4"/>
        </w:rPr>
        <w:t>console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log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 xml:space="preserve">A </w:t>
      </w:r>
      <w:r>
        <w:rPr>
          <w:rStyle w:val="dl"/>
          <w:rFonts w:ascii="Consolas" w:hAnsi="Consolas"/>
          <w:color w:val="F7F7F7"/>
        </w:rPr>
        <w:t>"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k"/>
          <w:rFonts w:ascii="Consolas" w:hAnsi="Consolas"/>
          <w:color w:val="A16A94"/>
        </w:rPr>
        <w:t>this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name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 xml:space="preserve"> is moving at </w:t>
      </w:r>
      <w:r>
        <w:rPr>
          <w:rStyle w:val="dl"/>
          <w:rFonts w:ascii="Consolas" w:hAnsi="Consolas"/>
          <w:color w:val="F7F7F7"/>
        </w:rPr>
        <w:t>"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speed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+</w:t>
      </w:r>
      <w:r>
        <w:rPr>
          <w:rFonts w:ascii="Consolas" w:hAnsi="Consolas"/>
          <w:color w:val="F7F7F7"/>
        </w:rPr>
        <w:t xml:space="preserve"> 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s2"/>
          <w:rFonts w:ascii="Consolas" w:hAnsi="Consolas"/>
          <w:color w:val="01A252"/>
        </w:rPr>
        <w:t xml:space="preserve"> mph!</w:t>
      </w:r>
      <w:r>
        <w:rPr>
          <w:rStyle w:val="dl"/>
          <w:rFonts w:ascii="Consolas" w:hAnsi="Consolas"/>
          <w:color w:val="F7F7F7"/>
        </w:rPr>
        <w:t>"</w:t>
      </w:r>
      <w:r>
        <w:rPr>
          <w:rStyle w:val="p"/>
          <w:rFonts w:ascii="Consolas" w:hAnsi="Consolas"/>
          <w:color w:val="F7F7F7"/>
        </w:rPr>
        <w:t>);</w:t>
      </w:r>
    </w:p>
    <w:p w14:paraId="74F894EF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7F768A3C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p"/>
          <w:rFonts w:ascii="Consolas" w:hAnsi="Consolas"/>
          <w:color w:val="F7F7F7"/>
        </w:rPr>
        <w:t>}</w:t>
      </w:r>
    </w:p>
    <w:p w14:paraId="0841161D" w14:textId="77777777" w:rsidR="001462D9" w:rsidRPr="001462D9" w:rsidRDefault="001462D9" w:rsidP="001462D9"/>
    <w:p w14:paraId="68851AD7" w14:textId="139D1B08" w:rsidR="009037EA" w:rsidRPr="00C65337" w:rsidRDefault="001462D9" w:rsidP="00C65337">
      <w:pPr>
        <w:ind w:firstLine="720"/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</w:pP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truy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cập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đến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class cha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từ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class con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gọi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hàm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và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biến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sử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dụng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từ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khoá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super</w:t>
      </w:r>
    </w:p>
    <w:p w14:paraId="476154ED" w14:textId="140762EF" w:rsidR="001462D9" w:rsidRPr="00C65337" w:rsidRDefault="001462D9" w:rsidP="009037EA">
      <w:pPr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</w:pPr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Ta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có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kế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thừ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khởi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tạo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từ</w:t>
      </w:r>
      <w:proofErr w:type="spellEnd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C65337">
        <w:rPr>
          <w:rFonts w:cstheme="minorHAnsi"/>
          <w:i/>
          <w:iCs/>
          <w:color w:val="222222"/>
          <w:sz w:val="24"/>
          <w:szCs w:val="24"/>
          <w:shd w:val="clear" w:color="auto" w:fill="FFFFFF"/>
        </w:rPr>
        <w:t>cha</w:t>
      </w:r>
      <w:proofErr w:type="gramEnd"/>
    </w:p>
    <w:p w14:paraId="7607E183" w14:textId="77777777" w:rsidR="001462D9" w:rsidRDefault="001462D9" w:rsidP="009037EA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2D9898C5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kd"/>
          <w:rFonts w:ascii="Consolas" w:hAnsi="Consolas"/>
          <w:color w:val="A16A94"/>
        </w:rPr>
        <w:t>constructor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:</w:t>
      </w:r>
      <w:r>
        <w:rPr>
          <w:rFonts w:ascii="Consolas" w:hAnsi="Consolas"/>
          <w:color w:val="F7F7F7"/>
        </w:rPr>
        <w:t xml:space="preserve"> </w:t>
      </w:r>
      <w:r>
        <w:rPr>
          <w:rStyle w:val="nx"/>
          <w:rFonts w:ascii="Consolas" w:hAnsi="Consolas"/>
          <w:color w:val="01A0E4"/>
        </w:rPr>
        <w:t>string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52297922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k"/>
          <w:rFonts w:ascii="Consolas" w:hAnsi="Consolas"/>
          <w:color w:val="A16A94"/>
        </w:rPr>
        <w:t>super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name</w:t>
      </w:r>
      <w:r>
        <w:rPr>
          <w:rStyle w:val="p"/>
          <w:rFonts w:ascii="Consolas" w:hAnsi="Consolas"/>
          <w:color w:val="F7F7F7"/>
        </w:rPr>
        <w:t>);</w:t>
      </w:r>
    </w:p>
    <w:p w14:paraId="1C18F6B4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7B1FDA03" w14:textId="77777777" w:rsidR="00C65337" w:rsidRDefault="00C65337" w:rsidP="009037EA">
      <w:pPr>
        <w:rPr>
          <w:color w:val="auto"/>
          <w:sz w:val="24"/>
          <w:szCs w:val="20"/>
        </w:rPr>
      </w:pPr>
    </w:p>
    <w:p w14:paraId="080CD4EE" w14:textId="0FFB97F5" w:rsidR="001462D9" w:rsidRDefault="001462D9" w:rsidP="009037EA">
      <w:pPr>
        <w:rPr>
          <w:color w:val="auto"/>
          <w:sz w:val="24"/>
          <w:szCs w:val="20"/>
        </w:rPr>
      </w:pPr>
      <w:r w:rsidRPr="00C65337">
        <w:rPr>
          <w:color w:val="auto"/>
          <w:sz w:val="24"/>
          <w:szCs w:val="20"/>
        </w:rPr>
        <w:lastRenderedPageBreak/>
        <w:t xml:space="preserve">Ta </w:t>
      </w:r>
      <w:proofErr w:type="spellStart"/>
      <w:r w:rsidRPr="00C65337">
        <w:rPr>
          <w:color w:val="auto"/>
          <w:sz w:val="24"/>
          <w:szCs w:val="20"/>
        </w:rPr>
        <w:t>cũng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có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thể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gọi</w:t>
      </w:r>
      <w:proofErr w:type="spellEnd"/>
      <w:r w:rsidRPr="00C65337">
        <w:rPr>
          <w:color w:val="auto"/>
          <w:sz w:val="24"/>
          <w:szCs w:val="20"/>
        </w:rPr>
        <w:t xml:space="preserve"> method </w:t>
      </w:r>
      <w:proofErr w:type="spellStart"/>
      <w:r w:rsidRPr="00C65337">
        <w:rPr>
          <w:color w:val="auto"/>
          <w:sz w:val="24"/>
          <w:szCs w:val="20"/>
        </w:rPr>
        <w:t>được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cài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đặt</w:t>
      </w:r>
      <w:proofErr w:type="spellEnd"/>
      <w:r w:rsidRPr="00C65337">
        <w:rPr>
          <w:color w:val="auto"/>
          <w:sz w:val="24"/>
          <w:szCs w:val="20"/>
        </w:rPr>
        <w:t xml:space="preserve"> </w:t>
      </w:r>
      <w:proofErr w:type="spellStart"/>
      <w:r w:rsidRPr="00C65337">
        <w:rPr>
          <w:color w:val="auto"/>
          <w:sz w:val="24"/>
          <w:szCs w:val="20"/>
        </w:rPr>
        <w:t>từ</w:t>
      </w:r>
      <w:proofErr w:type="spellEnd"/>
      <w:r w:rsidRPr="00C65337">
        <w:rPr>
          <w:color w:val="auto"/>
          <w:sz w:val="24"/>
          <w:szCs w:val="20"/>
        </w:rPr>
        <w:t xml:space="preserve"> cha:</w:t>
      </w:r>
    </w:p>
    <w:p w14:paraId="42015703" w14:textId="77777777" w:rsidR="00C65337" w:rsidRPr="00C65337" w:rsidRDefault="00C65337" w:rsidP="009037EA">
      <w:pPr>
        <w:rPr>
          <w:color w:val="auto"/>
          <w:sz w:val="24"/>
          <w:szCs w:val="20"/>
        </w:rPr>
      </w:pPr>
    </w:p>
    <w:p w14:paraId="2414D8A0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Style w:val="nx"/>
          <w:rFonts w:ascii="Consolas" w:hAnsi="Consolas"/>
          <w:color w:val="01A0E4"/>
        </w:rPr>
        <w:t>run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speed</w:t>
      </w:r>
      <w:r>
        <w:rPr>
          <w:rFonts w:ascii="Consolas" w:hAnsi="Consolas"/>
          <w:color w:val="F7F7F7"/>
        </w:rPr>
        <w:t xml:space="preserve"> </w:t>
      </w:r>
      <w:r>
        <w:rPr>
          <w:rStyle w:val="o"/>
          <w:rFonts w:ascii="Consolas" w:hAnsi="Consolas"/>
          <w:color w:val="B5E4F4"/>
        </w:rPr>
        <w:t>=</w:t>
      </w:r>
      <w:r>
        <w:rPr>
          <w:rFonts w:ascii="Consolas" w:hAnsi="Consolas"/>
          <w:color w:val="F7F7F7"/>
        </w:rPr>
        <w:t xml:space="preserve"> </w:t>
      </w:r>
      <w:r>
        <w:rPr>
          <w:rStyle w:val="mi"/>
          <w:rFonts w:ascii="Consolas" w:hAnsi="Consolas"/>
          <w:color w:val="E8BBD0"/>
        </w:rPr>
        <w:t>150</w:t>
      </w:r>
      <w:r>
        <w:rPr>
          <w:rStyle w:val="p"/>
          <w:rFonts w:ascii="Consolas" w:hAnsi="Consolas"/>
          <w:color w:val="F7F7F7"/>
        </w:rPr>
        <w:t>)</w:t>
      </w:r>
      <w:r>
        <w:rPr>
          <w:rFonts w:ascii="Consolas" w:hAnsi="Consolas"/>
          <w:color w:val="F7F7F7"/>
        </w:rPr>
        <w:t xml:space="preserve"> </w:t>
      </w:r>
      <w:r>
        <w:rPr>
          <w:rStyle w:val="p"/>
          <w:rFonts w:ascii="Consolas" w:hAnsi="Consolas"/>
          <w:color w:val="F7F7F7"/>
        </w:rPr>
        <w:t>{</w:t>
      </w:r>
    </w:p>
    <w:p w14:paraId="4EC7303D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nx"/>
          <w:rFonts w:ascii="Consolas" w:hAnsi="Consolas"/>
          <w:color w:val="01A0E4"/>
        </w:rPr>
        <w:t>console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log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s1"/>
          <w:rFonts w:ascii="Consolas" w:hAnsi="Consolas"/>
          <w:color w:val="01A252"/>
        </w:rPr>
        <w:t>A Mercedes started</w:t>
      </w:r>
      <w:r>
        <w:rPr>
          <w:rStyle w:val="dl"/>
          <w:rFonts w:ascii="Consolas" w:hAnsi="Consolas"/>
          <w:color w:val="F7F7F7"/>
        </w:rPr>
        <w:t>'</w:t>
      </w:r>
      <w:r>
        <w:rPr>
          <w:rStyle w:val="p"/>
          <w:rFonts w:ascii="Consolas" w:hAnsi="Consolas"/>
          <w:color w:val="F7F7F7"/>
        </w:rPr>
        <w:t>)</w:t>
      </w:r>
    </w:p>
    <w:p w14:paraId="4A928441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    </w:t>
      </w:r>
      <w:r>
        <w:rPr>
          <w:rStyle w:val="k"/>
          <w:rFonts w:ascii="Consolas" w:hAnsi="Consolas"/>
          <w:color w:val="A16A94"/>
        </w:rPr>
        <w:t>super</w:t>
      </w:r>
      <w:r>
        <w:rPr>
          <w:rStyle w:val="p"/>
          <w:rFonts w:ascii="Consolas" w:hAnsi="Consolas"/>
          <w:color w:val="F7F7F7"/>
        </w:rPr>
        <w:t>.</w:t>
      </w:r>
      <w:r>
        <w:rPr>
          <w:rStyle w:val="nx"/>
          <w:rFonts w:ascii="Consolas" w:hAnsi="Consolas"/>
          <w:color w:val="01A0E4"/>
        </w:rPr>
        <w:t>run</w:t>
      </w:r>
      <w:r>
        <w:rPr>
          <w:rStyle w:val="p"/>
          <w:rFonts w:ascii="Consolas" w:hAnsi="Consolas"/>
          <w:color w:val="F7F7F7"/>
        </w:rPr>
        <w:t>(</w:t>
      </w:r>
      <w:r>
        <w:rPr>
          <w:rStyle w:val="nx"/>
          <w:rFonts w:ascii="Consolas" w:hAnsi="Consolas"/>
          <w:color w:val="01A0E4"/>
        </w:rPr>
        <w:t>speed</w:t>
      </w:r>
      <w:r>
        <w:rPr>
          <w:rStyle w:val="p"/>
          <w:rFonts w:ascii="Consolas" w:hAnsi="Consolas"/>
          <w:color w:val="F7F7F7"/>
        </w:rPr>
        <w:t>);</w:t>
      </w:r>
    </w:p>
    <w:p w14:paraId="71E88142" w14:textId="77777777" w:rsidR="001462D9" w:rsidRDefault="001462D9" w:rsidP="001462D9">
      <w:pPr>
        <w:pStyle w:val="HTMLPreformatted"/>
        <w:shd w:val="clear" w:color="auto" w:fill="090300"/>
        <w:jc w:val="both"/>
        <w:rPr>
          <w:rFonts w:ascii="Consolas" w:hAnsi="Consolas"/>
          <w:color w:val="F7F7F7"/>
        </w:rPr>
      </w:pPr>
      <w:r>
        <w:rPr>
          <w:rFonts w:ascii="Consolas" w:hAnsi="Consolas"/>
          <w:color w:val="F7F7F7"/>
        </w:rPr>
        <w:t xml:space="preserve">    </w:t>
      </w:r>
      <w:r>
        <w:rPr>
          <w:rStyle w:val="p"/>
          <w:rFonts w:ascii="Consolas" w:hAnsi="Consolas"/>
          <w:color w:val="F7F7F7"/>
        </w:rPr>
        <w:t>}</w:t>
      </w:r>
    </w:p>
    <w:p w14:paraId="12AE59CD" w14:textId="77777777" w:rsidR="001462D9" w:rsidRPr="001462D9" w:rsidRDefault="001462D9" w:rsidP="009037EA">
      <w:pPr>
        <w:rPr>
          <w:color w:val="auto"/>
        </w:rPr>
      </w:pPr>
    </w:p>
    <w:p w14:paraId="24ADB3DD" w14:textId="27770BDF" w:rsidR="00F568C0" w:rsidRDefault="00F568C0" w:rsidP="005C068F">
      <w:pPr>
        <w:pStyle w:val="Heading5"/>
        <w:ind w:left="900"/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</w:pPr>
      <w:r>
        <w:rPr>
          <w:color w:val="auto"/>
        </w:rPr>
        <w:t>1</w:t>
      </w:r>
      <w:r>
        <w:rPr>
          <w:color w:val="auto"/>
        </w:rPr>
        <w:t>5</w:t>
      </w:r>
      <w:r w:rsidRPr="00A66592">
        <w:rPr>
          <w:color w:val="161718" w:themeColor="text1"/>
        </w:rPr>
        <w:t>.</w:t>
      </w:r>
      <w:r>
        <w:rPr>
          <w:color w:val="161718" w:themeColor="text1"/>
        </w:rPr>
        <w:t xml:space="preserve"> </w:t>
      </w:r>
      <w:r>
        <w:rPr>
          <w:color w:val="161718" w:themeColor="text1"/>
        </w:rPr>
        <w:t>Type Aliases</w:t>
      </w:r>
      <w:r w:rsidRPr="00A66592">
        <w:rPr>
          <w:color w:val="161718" w:themeColor="text1"/>
        </w:rPr>
        <w:t>:</w:t>
      </w:r>
      <w:r w:rsidRPr="006C77D0">
        <w:rPr>
          <w:rFonts w:ascii="Arial" w:hAnsi="Arial" w:cs="Arial"/>
          <w:b/>
          <w:bCs/>
          <w:color w:val="212529"/>
          <w:sz w:val="26"/>
          <w:szCs w:val="26"/>
          <w:shd w:val="clear" w:color="auto" w:fill="FFFFFF"/>
        </w:rPr>
        <w:t xml:space="preserve"> </w:t>
      </w:r>
    </w:p>
    <w:p w14:paraId="56A74887" w14:textId="77777777" w:rsidR="00F568C0" w:rsidRDefault="00F568C0" w:rsidP="00F568C0">
      <w:pPr>
        <w:rPr>
          <w:color w:val="auto"/>
        </w:rPr>
      </w:pPr>
    </w:p>
    <w:p w14:paraId="6A965A2D" w14:textId="77777777" w:rsidR="00F568C0" w:rsidRPr="00C65337" w:rsidRDefault="00F568C0" w:rsidP="00F568C0">
      <w:pPr>
        <w:rPr>
          <w:color w:val="auto"/>
          <w:sz w:val="24"/>
          <w:szCs w:val="24"/>
        </w:rPr>
      </w:pPr>
      <w:r>
        <w:rPr>
          <w:color w:val="auto"/>
        </w:rPr>
        <w:tab/>
      </w:r>
      <w:proofErr w:type="spellStart"/>
      <w:r w:rsidRPr="00C65337">
        <w:rPr>
          <w:color w:val="auto"/>
          <w:sz w:val="24"/>
          <w:szCs w:val="24"/>
        </w:rPr>
        <w:t>Cơ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bản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nó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là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một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bí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danh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của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một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đối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tượng</w:t>
      </w:r>
      <w:proofErr w:type="spellEnd"/>
      <w:r w:rsidRPr="00C65337">
        <w:rPr>
          <w:color w:val="auto"/>
          <w:sz w:val="24"/>
          <w:szCs w:val="24"/>
        </w:rPr>
        <w:t xml:space="preserve">, </w:t>
      </w:r>
      <w:proofErr w:type="spellStart"/>
      <w:r w:rsidRPr="00C65337">
        <w:rPr>
          <w:color w:val="auto"/>
          <w:sz w:val="24"/>
          <w:szCs w:val="24"/>
        </w:rPr>
        <w:t>khi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bạn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muốn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sử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dụng</w:t>
      </w:r>
      <w:proofErr w:type="spellEnd"/>
      <w:r w:rsidRPr="00C65337">
        <w:rPr>
          <w:color w:val="auto"/>
          <w:sz w:val="24"/>
          <w:szCs w:val="24"/>
        </w:rPr>
        <w:t xml:space="preserve"> ở </w:t>
      </w:r>
      <w:proofErr w:type="spellStart"/>
      <w:r w:rsidRPr="00C65337">
        <w:rPr>
          <w:color w:val="auto"/>
          <w:sz w:val="24"/>
          <w:szCs w:val="24"/>
        </w:rPr>
        <w:t>nhiều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nơi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cho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các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loại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cấu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trúc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phức</w:t>
      </w:r>
      <w:proofErr w:type="spellEnd"/>
      <w:r w:rsidRPr="00C65337">
        <w:rPr>
          <w:color w:val="auto"/>
          <w:sz w:val="24"/>
          <w:szCs w:val="24"/>
        </w:rPr>
        <w:t xml:space="preserve"> </w:t>
      </w:r>
      <w:proofErr w:type="spellStart"/>
      <w:r w:rsidRPr="00C65337">
        <w:rPr>
          <w:color w:val="auto"/>
          <w:sz w:val="24"/>
          <w:szCs w:val="24"/>
        </w:rPr>
        <w:t>tạp</w:t>
      </w:r>
      <w:proofErr w:type="spellEnd"/>
    </w:p>
    <w:p w14:paraId="250E6935" w14:textId="77777777" w:rsidR="00F568C0" w:rsidRPr="00F568C0" w:rsidRDefault="00F568C0" w:rsidP="00F568C0">
      <w:pPr>
        <w:rPr>
          <w:rFonts w:eastAsia="Times New Roman"/>
          <w:color w:val="auto"/>
          <w:sz w:val="22"/>
          <w:szCs w:val="18"/>
        </w:rPr>
      </w:pPr>
      <w:hyperlink r:id="rId14" w:history="1">
        <w:r w:rsidRPr="00F568C0">
          <w:rPr>
            <w:rStyle w:val="Hyperlink"/>
            <w:rFonts w:eastAsia="Times New Roman"/>
            <w:sz w:val="22"/>
            <w:szCs w:val="18"/>
          </w:rPr>
          <w:t>https://flow.org/en/docs/types/aliases/</w:t>
        </w:r>
      </w:hyperlink>
    </w:p>
    <w:p w14:paraId="34E6EF92" w14:textId="77777777" w:rsidR="00F568C0" w:rsidRDefault="00F568C0" w:rsidP="00F568C0">
      <w:pPr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type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MyObject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&lt;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A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,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,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 xml:space="preserve">C, string, 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number &gt; = {</w:t>
      </w:r>
    </w:p>
    <w:p w14:paraId="1A817B4C" w14:textId="77777777" w:rsidR="00F568C0" w:rsidRDefault="00F568C0" w:rsidP="00F568C0">
      <w:pPr>
        <w:ind w:left="720"/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foo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A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</w:t>
      </w:r>
    </w:p>
    <w:p w14:paraId="7463E27B" w14:textId="77777777" w:rsidR="00F568C0" w:rsidRDefault="00F568C0" w:rsidP="00F568C0">
      <w:pPr>
        <w:ind w:left="720"/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bar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</w:t>
      </w:r>
    </w:p>
    <w:p w14:paraId="36F47AA7" w14:textId="77777777" w:rsidR="00F568C0" w:rsidRDefault="00F568C0" w:rsidP="00F568C0">
      <w:pPr>
        <w:ind w:left="720"/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</w:pP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baz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C,</w:t>
      </w:r>
    </w:p>
    <w:p w14:paraId="5C1216C8" w14:textId="77777777" w:rsidR="00F568C0" w:rsidRDefault="00F568C0" w:rsidP="00F568C0">
      <w:pPr>
        <w:ind w:left="720"/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property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: string,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proofErr w:type="gramStart"/>
      <w:r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</w:rPr>
        <w:t>method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(</w:t>
      </w:r>
      <w:proofErr w:type="gram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): number,</w:t>
      </w:r>
    </w:p>
    <w:p w14:paraId="3D00E6C0" w14:textId="77777777" w:rsidR="00F568C0" w:rsidRDefault="00F568C0" w:rsidP="00F568C0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};</w:t>
      </w:r>
    </w:p>
    <w:p w14:paraId="66A12366" w14:textId="77777777" w:rsidR="00F568C0" w:rsidRDefault="00F568C0" w:rsidP="00F568C0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</w:p>
    <w:p w14:paraId="4ED7DD1D" w14:textId="77777777" w:rsidR="00F568C0" w:rsidRDefault="00F568C0" w:rsidP="00F568C0">
      <w:pPr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var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</w:t>
      </w: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val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MyObject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&lt;number,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boolean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 string&gt; = {</w:t>
      </w:r>
    </w:p>
    <w:p w14:paraId="4A4A924D" w14:textId="77777777" w:rsidR="00F568C0" w:rsidRDefault="00F568C0" w:rsidP="00F568C0">
      <w:pPr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foo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1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</w:t>
      </w:r>
    </w:p>
    <w:p w14:paraId="29DB7BFA" w14:textId="77777777" w:rsidR="00F568C0" w:rsidRDefault="00F568C0" w:rsidP="00F568C0">
      <w:pPr>
        <w:rPr>
          <w:rStyle w:val="codeblocklinenumbergzuw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bar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true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</w:t>
      </w:r>
    </w:p>
    <w:p w14:paraId="642FDDCA" w14:textId="77777777" w:rsidR="00F568C0" w:rsidRDefault="00F568C0" w:rsidP="00F568C0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baz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'three'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,</w:t>
      </w:r>
    </w:p>
    <w:p w14:paraId="1B5C8286" w14:textId="77777777" w:rsidR="00F568C0" w:rsidRDefault="00F568C0" w:rsidP="00F568C0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};</w:t>
      </w:r>
    </w:p>
    <w:p w14:paraId="470816FC" w14:textId="77777777" w:rsidR="00F568C0" w:rsidRPr="009A7C29" w:rsidRDefault="00F568C0" w:rsidP="00F568C0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</w:pPr>
      <w:r>
        <w:rPr>
          <w:rFonts w:ascii="Consolas" w:eastAsia="Times New Roman" w:hAnsi="Consolas" w:cs="Times New Roman"/>
          <w:color w:val="F92672"/>
          <w:sz w:val="21"/>
          <w:szCs w:val="21"/>
          <w:lang w:eastAsia="vi-VN"/>
        </w:rPr>
        <w:t>e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xport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vi-VN" w:eastAsia="vi-VN"/>
        </w:rPr>
        <w:t>type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vi-VN" w:eastAsia="vi-VN"/>
        </w:rPr>
        <w:t>EmailLabel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=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'personal'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|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'company'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|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'important'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F92672"/>
          <w:sz w:val="21"/>
          <w:szCs w:val="21"/>
          <w:lang w:val="vi-VN" w:eastAsia="vi-VN"/>
        </w:rPr>
        <w:t>|</w:t>
      </w:r>
      <w:r w:rsidRPr="009A7C29">
        <w:rPr>
          <w:rFonts w:ascii="Consolas" w:eastAsia="Times New Roman" w:hAnsi="Consolas" w:cs="Times New Roman"/>
          <w:color w:val="F8F8F2"/>
          <w:sz w:val="21"/>
          <w:szCs w:val="21"/>
          <w:lang w:val="vi-VN" w:eastAsia="vi-VN"/>
        </w:rPr>
        <w:t xml:space="preserve"> </w:t>
      </w:r>
      <w:r w:rsidRPr="009A7C29">
        <w:rPr>
          <w:rFonts w:ascii="Consolas" w:eastAsia="Times New Roman" w:hAnsi="Consolas" w:cs="Times New Roman"/>
          <w:color w:val="E6DB74"/>
          <w:sz w:val="21"/>
          <w:szCs w:val="21"/>
          <w:lang w:val="vi-VN" w:eastAsia="vi-VN"/>
        </w:rPr>
        <w:t>'private'</w:t>
      </w:r>
    </w:p>
    <w:p w14:paraId="1C66A641" w14:textId="77777777" w:rsidR="00F568C0" w:rsidRPr="002F6EE5" w:rsidRDefault="00F568C0" w:rsidP="00F568C0">
      <w:pPr>
        <w:rPr>
          <w:rFonts w:eastAsia="Times New Roman"/>
          <w:color w:val="auto"/>
        </w:rPr>
      </w:pPr>
    </w:p>
    <w:p w14:paraId="3F3630D7" w14:textId="0BEE958B" w:rsidR="00D112A5" w:rsidRPr="005C068F" w:rsidRDefault="00D112A5" w:rsidP="00D112A5">
      <w:pPr>
        <w:pStyle w:val="Heading4"/>
        <w:numPr>
          <w:ilvl w:val="0"/>
          <w:numId w:val="19"/>
        </w:numPr>
        <w:rPr>
          <w:rFonts w:cstheme="minorHAnsi"/>
          <w:i/>
          <w:iCs/>
          <w:color w:val="auto"/>
          <w:sz w:val="28"/>
          <w:szCs w:val="24"/>
          <w:u w:val="single"/>
        </w:rPr>
      </w:pPr>
      <w:r>
        <w:rPr>
          <w:rFonts w:cstheme="minorHAnsi"/>
          <w:i/>
          <w:iCs/>
          <w:color w:val="auto"/>
          <w:sz w:val="28"/>
          <w:szCs w:val="24"/>
          <w:u w:val="single"/>
        </w:rPr>
        <w:t>Quy tắc chuyển đổi dữ liệu</w:t>
      </w:r>
      <w:r w:rsidRPr="005C068F">
        <w:rPr>
          <w:rFonts w:cstheme="minorHAnsi"/>
          <w:i/>
          <w:iCs/>
          <w:color w:val="auto"/>
          <w:sz w:val="28"/>
          <w:szCs w:val="24"/>
          <w:u w:val="single"/>
        </w:rPr>
        <w:t>:</w:t>
      </w:r>
    </w:p>
    <w:p w14:paraId="1722A5F5" w14:textId="6166C8E7" w:rsidR="00F41E62" w:rsidRDefault="00F41E62" w:rsidP="00F568C0">
      <w:pPr>
        <w:spacing w:after="200"/>
        <w:rPr>
          <w:rFonts w:cstheme="minorHAnsi"/>
          <w:color w:val="auto"/>
        </w:rPr>
      </w:pPr>
      <w:r>
        <w:rPr>
          <w:rFonts w:cstheme="minorHAnsi"/>
          <w:color w:val="auto"/>
        </w:rPr>
        <w:br w:type="page"/>
      </w:r>
    </w:p>
    <w:p w14:paraId="33F66A43" w14:textId="12886F4D" w:rsidR="00F41E62" w:rsidRDefault="00F41E62">
      <w:pPr>
        <w:spacing w:after="200"/>
        <w:rPr>
          <w:rFonts w:cstheme="minorHAnsi"/>
          <w:color w:val="auto"/>
        </w:rPr>
      </w:pPr>
      <w:r>
        <w:rPr>
          <w:rFonts w:cstheme="minorHAnsi"/>
          <w:color w:val="auto"/>
        </w:rPr>
        <w:lastRenderedPageBreak/>
        <w:br w:type="page"/>
      </w:r>
    </w:p>
    <w:p w14:paraId="3901BBA5" w14:textId="77777777" w:rsidR="00E3282A" w:rsidRPr="00F41E62" w:rsidRDefault="00E3282A" w:rsidP="00F41E62">
      <w:pPr>
        <w:spacing w:after="200"/>
        <w:rPr>
          <w:rFonts w:cstheme="minorHAnsi"/>
          <w:color w:val="auto"/>
        </w:rPr>
      </w:pPr>
    </w:p>
    <w:p w14:paraId="47C0396E" w14:textId="06180667" w:rsidR="007C76E9" w:rsidRPr="007C76E9" w:rsidRDefault="007C76E9" w:rsidP="007C76E9">
      <w:pPr>
        <w:spacing w:after="200"/>
        <w:rPr>
          <w:rFonts w:cstheme="minorHAnsi"/>
          <w:color w:val="auto"/>
        </w:rPr>
      </w:pPr>
    </w:p>
    <w:p w14:paraId="34681ECF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1972A99E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5EE1D1A3" w14:textId="77777777" w:rsidR="007C76E9" w:rsidRPr="007C76E9" w:rsidRDefault="007C76E9" w:rsidP="007C76E9">
      <w:pPr>
        <w:rPr>
          <w:rFonts w:cstheme="minorHAnsi"/>
          <w:color w:val="auto"/>
        </w:rPr>
      </w:pPr>
    </w:p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7C76E9" w:rsidRPr="007C76E9" w14:paraId="29E80F82" w14:textId="77777777" w:rsidTr="00A725AB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8343FBF" w14:textId="414BE2A3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8248D39" wp14:editId="1D4A7C81">
                      <wp:extent cx="5138670" cy="1506829"/>
                      <wp:effectExtent l="0" t="0" r="0" b="0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AF1E41" w14:textId="77777777" w:rsidR="007C76E9" w:rsidRDefault="007C76E9" w:rsidP="007C76E9">
                                  <w:pPr>
                                    <w:pStyle w:val="Title"/>
                                  </w:pPr>
                                  <w:r>
                                    <w:t xml:space="preserve">Typescript </w:t>
                                  </w:r>
                                </w:p>
                                <w:p w14:paraId="0A289163" w14:textId="77777777" w:rsidR="007C76E9" w:rsidRPr="004B7E44" w:rsidRDefault="007C76E9" w:rsidP="007C76E9">
                                  <w:pPr>
                                    <w:pStyle w:val="Title"/>
                                  </w:pPr>
                                  <w:r>
                                    <w:t>doccument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248D39" id="Text Box 4" o:spid="_x0000_s1031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" filled="f" stroked="f" strokeweight=".5pt">
                      <v:textbox>
                        <w:txbxContent>
                          <w:p w14:paraId="65AF1E41" w14:textId="77777777" w:rsidR="007C76E9" w:rsidRDefault="007C76E9" w:rsidP="007C76E9">
                            <w:pPr>
                              <w:pStyle w:val="Title"/>
                            </w:pPr>
                            <w:r>
                              <w:t xml:space="preserve">Typescript </w:t>
                            </w:r>
                          </w:p>
                          <w:p w14:paraId="0A289163" w14:textId="77777777" w:rsidR="007C76E9" w:rsidRPr="004B7E44" w:rsidRDefault="007C76E9" w:rsidP="007C76E9">
                            <w:pPr>
                              <w:pStyle w:val="Title"/>
                            </w:pPr>
                            <w:r>
                              <w:t>doccument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77E3A96" w14:textId="0BFB5E3C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D972E90" wp14:editId="3BE23204">
                      <wp:extent cx="785611" cy="0"/>
                      <wp:effectExtent l="0" t="38100" r="52705" b="38100"/>
                      <wp:docPr id="9" name="Straight Connector 9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0EA0EB3" id="Straight Connector 9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09A48D0" w14:textId="4436349C" w:rsidR="007C76E9" w:rsidRPr="007C76E9" w:rsidRDefault="007C76E9" w:rsidP="007C76E9">
            <w:pPr>
              <w:rPr>
                <w:rFonts w:cstheme="minorHAnsi"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6FA585E9" wp14:editId="3C0F4045">
                      <wp:extent cx="5138670" cy="746975"/>
                      <wp:effectExtent l="0" t="0" r="0" b="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5E3A69" w14:textId="77777777" w:rsidR="007C76E9" w:rsidRPr="004B7E44" w:rsidRDefault="007C76E9" w:rsidP="007C76E9">
                                  <w:pPr>
                                    <w:pStyle w:val="Subtitle"/>
                                  </w:pPr>
                                  <w:r>
                                    <w:t>Vue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A585E9" id="Text Box 13" o:spid="_x0000_s1032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" filled="f" stroked="f" strokeweight=".5pt">
                      <v:textbox>
                        <w:txbxContent>
                          <w:p w14:paraId="515E3A69" w14:textId="77777777" w:rsidR="007C76E9" w:rsidRPr="004B7E44" w:rsidRDefault="007C76E9" w:rsidP="007C76E9">
                            <w:pPr>
                              <w:pStyle w:val="Subtitle"/>
                            </w:pPr>
                            <w:r>
                              <w:t>Vue 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7C76E9" w:rsidRPr="007C76E9" w14:paraId="272295B6" w14:textId="77777777" w:rsidTr="00A725AB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7ADB1" w14:textId="0A4C46D5" w:rsidR="007C76E9" w:rsidRPr="007C76E9" w:rsidRDefault="007C76E9" w:rsidP="007C76E9">
            <w:pPr>
              <w:rPr>
                <w:rFonts w:cstheme="minorHAnsi"/>
                <w:noProof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30215E06" wp14:editId="0B20E68C">
                      <wp:extent cx="2842054" cy="469557"/>
                      <wp:effectExtent l="0" t="0" r="0" b="6985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F3B7DF" w14:textId="77777777" w:rsidR="007C76E9" w:rsidRPr="004B7E44" w:rsidRDefault="007C76E9" w:rsidP="007C76E9">
                                  <w:pPr>
                                    <w:pStyle w:val="Heading1"/>
                                  </w:pPr>
                                  <w:r>
                                    <w:t>CLS-5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215E06" id="Text Box 14" o:spid="_x0000_s1033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" filled="f" stroked="f" strokeweight=".5pt">
                      <v:textbox>
                        <w:txbxContent>
                          <w:p w14:paraId="26F3B7DF" w14:textId="77777777" w:rsidR="007C76E9" w:rsidRPr="004B7E44" w:rsidRDefault="007C76E9" w:rsidP="007C76E9">
                            <w:pPr>
                              <w:pStyle w:val="Heading1"/>
                            </w:pPr>
                            <w:r>
                              <w:t>CLS-5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9BF335F" w14:textId="2852A53C" w:rsidR="007C76E9" w:rsidRPr="007C76E9" w:rsidRDefault="007C76E9" w:rsidP="007C76E9">
            <w:pPr>
              <w:rPr>
                <w:rFonts w:cstheme="minorHAnsi"/>
                <w:noProof/>
                <w:color w:val="auto"/>
              </w:rPr>
            </w:pP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8393E96" wp14:editId="1722BD09">
                      <wp:extent cx="2524259" cy="605155"/>
                      <wp:effectExtent l="0" t="0" r="0" b="4445"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E1A4CD" w14:textId="77777777" w:rsidR="007C76E9" w:rsidRPr="004B7E44" w:rsidRDefault="007C76E9" w:rsidP="007C76E9">
                                  <w:r w:rsidRPr="004B7E44">
                                    <w:t>Street Address</w:t>
                                  </w:r>
                                </w:p>
                                <w:p w14:paraId="617C2E8D" w14:textId="77777777" w:rsidR="007C76E9" w:rsidRPr="004B7E44" w:rsidRDefault="007C76E9" w:rsidP="007C76E9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393E96" id="Text Box 15" o:spid="_x0000_s1034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" filled="f" stroked="f" strokeweight=".5pt">
                      <v:textbox>
                        <w:txbxContent>
                          <w:p w14:paraId="6EE1A4CD" w14:textId="77777777" w:rsidR="007C76E9" w:rsidRPr="004B7E44" w:rsidRDefault="007C76E9" w:rsidP="007C76E9">
                            <w:r w:rsidRPr="004B7E44">
                              <w:t>Street Address</w:t>
                            </w:r>
                          </w:p>
                          <w:p w14:paraId="617C2E8D" w14:textId="77777777" w:rsidR="007C76E9" w:rsidRPr="004B7E44" w:rsidRDefault="007C76E9" w:rsidP="007C76E9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7C76E9">
              <w:rPr>
                <w:rFonts w:cstheme="minorHAns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ABAD31E" wp14:editId="5C41FF5D">
                      <wp:extent cx="2215166" cy="605155"/>
                      <wp:effectExtent l="0" t="0" r="0" b="4445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12CE95" w14:textId="77777777" w:rsidR="007C76E9" w:rsidRDefault="007C76E9" w:rsidP="007C76E9">
                                  <w:r>
                                    <w:t>Phone</w:t>
                                  </w:r>
                                </w:p>
                                <w:p w14:paraId="108C1188" w14:textId="77777777" w:rsidR="007C76E9" w:rsidRPr="004B7E44" w:rsidRDefault="007C76E9" w:rsidP="007C76E9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BAD31E" id="Text Box 16" o:spid="_x0000_s1035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MGo3lx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7412CE95" w14:textId="77777777" w:rsidR="007C76E9" w:rsidRDefault="007C76E9" w:rsidP="007C76E9">
                            <w:r>
                              <w:t>Phone</w:t>
                            </w:r>
                          </w:p>
                          <w:p w14:paraId="108C1188" w14:textId="77777777" w:rsidR="007C76E9" w:rsidRPr="004B7E44" w:rsidRDefault="007C76E9" w:rsidP="007C76E9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4D6248E" w14:textId="29BB7F03" w:rsidR="007C76E9" w:rsidRPr="007C76E9" w:rsidRDefault="007C76E9" w:rsidP="007C76E9">
      <w:pPr>
        <w:rPr>
          <w:rFonts w:cstheme="minorHAnsi"/>
          <w:color w:val="auto"/>
        </w:rPr>
      </w:pPr>
      <w:r w:rsidRPr="007C76E9">
        <w:rPr>
          <w:rFonts w:cstheme="minorHAnsi"/>
          <w:noProof/>
          <w:color w:val="auto"/>
        </w:rPr>
        <w:drawing>
          <wp:anchor distT="0" distB="0" distL="114300" distR="114300" simplePos="0" relativeHeight="251662336" behindDoc="1" locked="0" layoutInCell="1" allowOverlap="1" wp14:anchorId="6AEE67FA" wp14:editId="5717CFD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8" name="Picture 18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6E9">
        <w:rPr>
          <w:rFonts w:cstheme="min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78C5147" wp14:editId="6D16EE27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17" name="Rectangle 17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EC" id="Rectangle 17" o:spid="_x0000_s1026" alt="colored rectangle" style="position:absolute;margin-left:-57.6pt;margin-top:162.2pt;width:531.35pt;height:471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7C76E9">
        <w:rPr>
          <w:rFonts w:cstheme="minorHAnsi"/>
          <w:noProof/>
          <w:color w:val="auto"/>
        </w:rPr>
        <w:drawing>
          <wp:anchor distT="0" distB="0" distL="114300" distR="114300" simplePos="0" relativeHeight="251664384" behindDoc="0" locked="0" layoutInCell="1" allowOverlap="1" wp14:anchorId="23BB3472" wp14:editId="5FD7D101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9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559B0" w14:textId="77777777" w:rsidR="007C76E9" w:rsidRPr="007C76E9" w:rsidRDefault="007C76E9" w:rsidP="007C76E9">
      <w:pPr>
        <w:spacing w:after="200"/>
        <w:rPr>
          <w:rFonts w:cstheme="minorHAnsi"/>
          <w:color w:val="auto"/>
        </w:rPr>
      </w:pPr>
      <w:r w:rsidRPr="007C76E9">
        <w:rPr>
          <w:rFonts w:cstheme="minorHAnsi"/>
          <w:color w:val="auto"/>
        </w:rPr>
        <w:br w:type="page"/>
      </w:r>
    </w:p>
    <w:p w14:paraId="3098AD43" w14:textId="1B46DCC3" w:rsidR="007C76E9" w:rsidRPr="007C76E9" w:rsidRDefault="007C76E9" w:rsidP="007C76E9">
      <w:pPr>
        <w:spacing w:after="200"/>
        <w:rPr>
          <w:rFonts w:cstheme="minorHAnsi"/>
          <w:color w:val="auto"/>
        </w:rPr>
      </w:pPr>
    </w:p>
    <w:p w14:paraId="6C3BBCBA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4AC42029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611290A5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2043FC49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6B323709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00764F28" w14:textId="77777777" w:rsidR="007C76E9" w:rsidRPr="007C76E9" w:rsidRDefault="007C76E9" w:rsidP="007C76E9">
      <w:pPr>
        <w:rPr>
          <w:rFonts w:cstheme="minorHAnsi"/>
          <w:color w:val="auto"/>
        </w:rPr>
      </w:pPr>
    </w:p>
    <w:p w14:paraId="46C40095" w14:textId="37FACF71" w:rsidR="00E36E03" w:rsidRPr="007C76E9" w:rsidRDefault="00E36E03" w:rsidP="007C76E9"/>
    <w:sectPr w:rsidR="00E36E03" w:rsidRPr="007C76E9" w:rsidSect="004B7E44">
      <w:headerReference w:type="default" r:id="rId15"/>
      <w:footerReference w:type="default" r:id="rId16"/>
      <w:footerReference w:type="first" r:id="rId17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D9515" w14:textId="77777777" w:rsidR="00237BBF" w:rsidRDefault="00237BBF" w:rsidP="004B7E44">
      <w:r>
        <w:separator/>
      </w:r>
    </w:p>
  </w:endnote>
  <w:endnote w:type="continuationSeparator" w:id="0">
    <w:p w14:paraId="313B7BB2" w14:textId="77777777" w:rsidR="00237BBF" w:rsidRDefault="00237BB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89CF4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FF72D97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E65D4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DDCFC" w14:textId="77777777" w:rsidR="00237BBF" w:rsidRDefault="00237BBF" w:rsidP="004B7E44">
      <w:r>
        <w:separator/>
      </w:r>
    </w:p>
  </w:footnote>
  <w:footnote w:type="continuationSeparator" w:id="0">
    <w:p w14:paraId="02005E0B" w14:textId="77777777" w:rsidR="00237BBF" w:rsidRDefault="00237BB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F8CB0F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7BB8290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BC9735F" wp14:editId="6A5BDAE0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29328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BC9735F" id="Rectangle 11" o:spid="_x0000_s103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B29328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566" type="#_x0000_t75" style="width:11.25pt;height:11.25pt" o:bullet="t">
        <v:imagedata r:id="rId1" o:title="msoA9D4"/>
      </v:shape>
    </w:pict>
  </w:numPicBullet>
  <w:abstractNum w:abstractNumId="0" w15:restartNumberingAfterBreak="0">
    <w:nsid w:val="067855EB"/>
    <w:multiLevelType w:val="hybridMultilevel"/>
    <w:tmpl w:val="28AA72AA"/>
    <w:lvl w:ilvl="0" w:tplc="F29AB598">
      <w:start w:val="1"/>
      <w:numFmt w:val="bullet"/>
      <w:lvlText w:val="-"/>
      <w:lvlJc w:val="left"/>
      <w:pPr>
        <w:ind w:left="1440" w:hanging="360"/>
      </w:pPr>
      <w:rPr>
        <w:rFonts w:ascii="Microsoft Sans Serif" w:eastAsia="Times New Roman" w:hAnsi="Microsoft Sans Serif" w:cs="Microsoft Sans Serif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74596"/>
    <w:multiLevelType w:val="hybridMultilevel"/>
    <w:tmpl w:val="9B76991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3D5A99"/>
    <w:multiLevelType w:val="hybridMultilevel"/>
    <w:tmpl w:val="3A509924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3FF64FD"/>
    <w:multiLevelType w:val="hybridMultilevel"/>
    <w:tmpl w:val="4798DFE0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25880"/>
    <w:multiLevelType w:val="hybridMultilevel"/>
    <w:tmpl w:val="7B446F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14920"/>
    <w:multiLevelType w:val="hybridMultilevel"/>
    <w:tmpl w:val="07B85E02"/>
    <w:lvl w:ilvl="0" w:tplc="454CD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883B54"/>
    <w:multiLevelType w:val="hybridMultilevel"/>
    <w:tmpl w:val="128AB00A"/>
    <w:lvl w:ilvl="0" w:tplc="1152E81C">
      <w:start w:val="4"/>
      <w:numFmt w:val="bullet"/>
      <w:lvlText w:val="-"/>
      <w:lvlJc w:val="left"/>
      <w:pPr>
        <w:ind w:left="1455" w:hanging="360"/>
      </w:pPr>
      <w:rPr>
        <w:rFonts w:ascii="Microsoft Sans Serif" w:eastAsiaTheme="minorEastAsia" w:hAnsi="Microsoft Sans Serif" w:cs="Microsoft Sans Serif" w:hint="default"/>
      </w:rPr>
    </w:lvl>
    <w:lvl w:ilvl="1" w:tplc="042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7" w15:restartNumberingAfterBreak="0">
    <w:nsid w:val="296F4040"/>
    <w:multiLevelType w:val="hybridMultilevel"/>
    <w:tmpl w:val="A3FEB7FA"/>
    <w:lvl w:ilvl="0" w:tplc="0E6E0B16">
      <w:start w:val="1"/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A0CE8"/>
    <w:multiLevelType w:val="hybridMultilevel"/>
    <w:tmpl w:val="74EC0428"/>
    <w:lvl w:ilvl="0" w:tplc="D99481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90FE5"/>
    <w:multiLevelType w:val="hybridMultilevel"/>
    <w:tmpl w:val="2E10A36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257B77"/>
    <w:multiLevelType w:val="hybridMultilevel"/>
    <w:tmpl w:val="3A50992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C05E5"/>
    <w:multiLevelType w:val="hybridMultilevel"/>
    <w:tmpl w:val="868C1E1A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363C1"/>
    <w:multiLevelType w:val="hybridMultilevel"/>
    <w:tmpl w:val="10644D14"/>
    <w:lvl w:ilvl="0" w:tplc="3312C7A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255CDA"/>
    <w:multiLevelType w:val="hybridMultilevel"/>
    <w:tmpl w:val="CA4E8EB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246A6"/>
    <w:multiLevelType w:val="hybridMultilevel"/>
    <w:tmpl w:val="F8A454D0"/>
    <w:lvl w:ilvl="0" w:tplc="AF5E5C4A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i/>
        <w:color w:val="66D9EF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5285F"/>
    <w:multiLevelType w:val="hybridMultilevel"/>
    <w:tmpl w:val="047A3F5C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6B37E7"/>
    <w:multiLevelType w:val="hybridMultilevel"/>
    <w:tmpl w:val="57B894B4"/>
    <w:lvl w:ilvl="0" w:tplc="042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D9C3AD3"/>
    <w:multiLevelType w:val="hybridMultilevel"/>
    <w:tmpl w:val="6CB25824"/>
    <w:lvl w:ilvl="0" w:tplc="1D548D40">
      <w:start w:val="1"/>
      <w:numFmt w:val="bullet"/>
      <w:lvlText w:val="-"/>
      <w:lvlJc w:val="left"/>
      <w:pPr>
        <w:ind w:left="720" w:hanging="360"/>
      </w:pPr>
      <w:rPr>
        <w:rFonts w:ascii="Microsoft Sans Serif" w:eastAsia="Times New Roman" w:hAnsi="Microsoft Sans Serif" w:cs="Microsoft Sans Serif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6017C"/>
    <w:multiLevelType w:val="hybridMultilevel"/>
    <w:tmpl w:val="5170C806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C47D0"/>
    <w:multiLevelType w:val="hybridMultilevel"/>
    <w:tmpl w:val="785AB7A4"/>
    <w:lvl w:ilvl="0" w:tplc="042A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88D0E5C"/>
    <w:multiLevelType w:val="hybridMultilevel"/>
    <w:tmpl w:val="2B7A53F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1B67AD"/>
    <w:multiLevelType w:val="hybridMultilevel"/>
    <w:tmpl w:val="CFE28D22"/>
    <w:lvl w:ilvl="0" w:tplc="461E4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7A201A"/>
    <w:multiLevelType w:val="hybridMultilevel"/>
    <w:tmpl w:val="C0D062EC"/>
    <w:lvl w:ilvl="0" w:tplc="042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59472399">
    <w:abstractNumId w:val="7"/>
  </w:num>
  <w:num w:numId="2" w16cid:durableId="1160195934">
    <w:abstractNumId w:val="8"/>
  </w:num>
  <w:num w:numId="3" w16cid:durableId="320472276">
    <w:abstractNumId w:val="0"/>
  </w:num>
  <w:num w:numId="4" w16cid:durableId="739794146">
    <w:abstractNumId w:val="17"/>
  </w:num>
  <w:num w:numId="5" w16cid:durableId="2143378355">
    <w:abstractNumId w:val="21"/>
  </w:num>
  <w:num w:numId="6" w16cid:durableId="425811157">
    <w:abstractNumId w:val="12"/>
  </w:num>
  <w:num w:numId="7" w16cid:durableId="1248348461">
    <w:abstractNumId w:val="20"/>
  </w:num>
  <w:num w:numId="8" w16cid:durableId="1744597676">
    <w:abstractNumId w:val="6"/>
  </w:num>
  <w:num w:numId="9" w16cid:durableId="2027904558">
    <w:abstractNumId w:val="14"/>
  </w:num>
  <w:num w:numId="10" w16cid:durableId="696664587">
    <w:abstractNumId w:val="13"/>
  </w:num>
  <w:num w:numId="11" w16cid:durableId="697320247">
    <w:abstractNumId w:val="16"/>
  </w:num>
  <w:num w:numId="12" w16cid:durableId="1171482034">
    <w:abstractNumId w:val="9"/>
  </w:num>
  <w:num w:numId="13" w16cid:durableId="1170365544">
    <w:abstractNumId w:val="11"/>
  </w:num>
  <w:num w:numId="14" w16cid:durableId="674848653">
    <w:abstractNumId w:val="15"/>
  </w:num>
  <w:num w:numId="15" w16cid:durableId="137307755">
    <w:abstractNumId w:val="1"/>
  </w:num>
  <w:num w:numId="16" w16cid:durableId="121533253">
    <w:abstractNumId w:val="22"/>
  </w:num>
  <w:num w:numId="17" w16cid:durableId="1378316425">
    <w:abstractNumId w:val="3"/>
  </w:num>
  <w:num w:numId="18" w16cid:durableId="221212340">
    <w:abstractNumId w:val="4"/>
  </w:num>
  <w:num w:numId="19" w16cid:durableId="358165841">
    <w:abstractNumId w:val="10"/>
  </w:num>
  <w:num w:numId="20" w16cid:durableId="1734813901">
    <w:abstractNumId w:val="19"/>
  </w:num>
  <w:num w:numId="21" w16cid:durableId="2067530414">
    <w:abstractNumId w:val="18"/>
  </w:num>
  <w:num w:numId="22" w16cid:durableId="1642883129">
    <w:abstractNumId w:val="2"/>
  </w:num>
  <w:num w:numId="23" w16cid:durableId="17238214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03"/>
    <w:rsid w:val="00004A70"/>
    <w:rsid w:val="001462D9"/>
    <w:rsid w:val="002338EF"/>
    <w:rsid w:val="00237BBF"/>
    <w:rsid w:val="00293B83"/>
    <w:rsid w:val="002F6EE5"/>
    <w:rsid w:val="003D25EC"/>
    <w:rsid w:val="003E7EC0"/>
    <w:rsid w:val="00436586"/>
    <w:rsid w:val="00471894"/>
    <w:rsid w:val="004B7E44"/>
    <w:rsid w:val="004D5252"/>
    <w:rsid w:val="004F2B86"/>
    <w:rsid w:val="005057C8"/>
    <w:rsid w:val="00513CC1"/>
    <w:rsid w:val="00522196"/>
    <w:rsid w:val="005A718F"/>
    <w:rsid w:val="005C068F"/>
    <w:rsid w:val="006348E9"/>
    <w:rsid w:val="006A3CE7"/>
    <w:rsid w:val="006C77D0"/>
    <w:rsid w:val="00725BEA"/>
    <w:rsid w:val="007516CF"/>
    <w:rsid w:val="007C76E9"/>
    <w:rsid w:val="00861217"/>
    <w:rsid w:val="008B33BC"/>
    <w:rsid w:val="008B552B"/>
    <w:rsid w:val="008F4F42"/>
    <w:rsid w:val="009037EA"/>
    <w:rsid w:val="009120E9"/>
    <w:rsid w:val="00945900"/>
    <w:rsid w:val="009568A7"/>
    <w:rsid w:val="00956D1C"/>
    <w:rsid w:val="009A7C29"/>
    <w:rsid w:val="009C396C"/>
    <w:rsid w:val="00A66592"/>
    <w:rsid w:val="00AC62F2"/>
    <w:rsid w:val="00B572B4"/>
    <w:rsid w:val="00B62813"/>
    <w:rsid w:val="00C56DAC"/>
    <w:rsid w:val="00C65337"/>
    <w:rsid w:val="00CA3129"/>
    <w:rsid w:val="00CE17BE"/>
    <w:rsid w:val="00D112A5"/>
    <w:rsid w:val="00D2128A"/>
    <w:rsid w:val="00D2574D"/>
    <w:rsid w:val="00D86608"/>
    <w:rsid w:val="00DB26A7"/>
    <w:rsid w:val="00DB4AE7"/>
    <w:rsid w:val="00E3282A"/>
    <w:rsid w:val="00E36E03"/>
    <w:rsid w:val="00E71CEE"/>
    <w:rsid w:val="00E76CAD"/>
    <w:rsid w:val="00E775F0"/>
    <w:rsid w:val="00E94B5F"/>
    <w:rsid w:val="00F2786E"/>
    <w:rsid w:val="00F41E62"/>
    <w:rsid w:val="00F5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691C0"/>
  <w15:chartTrackingRefBased/>
  <w15:docId w15:val="{15BA9E34-C943-42EC-BFD9-F46D3EBB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8A7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E36E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6EE5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EE5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F6EE5"/>
  </w:style>
  <w:style w:type="character" w:customStyle="1" w:styleId="codeblocklinenumbergzuw">
    <w:name w:val="codeblocklinenumber_gzuw"/>
    <w:basedOn w:val="DefaultParagraphFont"/>
    <w:rsid w:val="002F6EE5"/>
  </w:style>
  <w:style w:type="character" w:styleId="FollowedHyperlink">
    <w:name w:val="FollowedHyperlink"/>
    <w:basedOn w:val="DefaultParagraphFont"/>
    <w:uiPriority w:val="99"/>
    <w:semiHidden/>
    <w:unhideWhenUsed/>
    <w:rsid w:val="00D86608"/>
    <w:rPr>
      <w:color w:val="93C84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4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4A70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004A70"/>
    <w:rPr>
      <w:rFonts w:ascii="Courier New" w:eastAsia="Times New Roman" w:hAnsi="Courier New" w:cs="Courier New"/>
      <w:sz w:val="20"/>
      <w:szCs w:val="20"/>
    </w:rPr>
  </w:style>
  <w:style w:type="character" w:customStyle="1" w:styleId="mtk4">
    <w:name w:val="mtk4"/>
    <w:basedOn w:val="DefaultParagraphFont"/>
    <w:rsid w:val="009568A7"/>
  </w:style>
  <w:style w:type="character" w:customStyle="1" w:styleId="mtk1">
    <w:name w:val="mtk1"/>
    <w:basedOn w:val="DefaultParagraphFont"/>
    <w:rsid w:val="009568A7"/>
  </w:style>
  <w:style w:type="character" w:customStyle="1" w:styleId="mtk5">
    <w:name w:val="mtk5"/>
    <w:basedOn w:val="DefaultParagraphFont"/>
    <w:rsid w:val="009568A7"/>
  </w:style>
  <w:style w:type="character" w:customStyle="1" w:styleId="mtk7">
    <w:name w:val="mtk7"/>
    <w:basedOn w:val="DefaultParagraphFont"/>
    <w:rsid w:val="009568A7"/>
  </w:style>
  <w:style w:type="character" w:customStyle="1" w:styleId="undefined">
    <w:name w:val="undefined"/>
    <w:basedOn w:val="DefaultParagraphFont"/>
    <w:rsid w:val="005057C8"/>
  </w:style>
  <w:style w:type="character" w:customStyle="1" w:styleId="javascript">
    <w:name w:val="javascript"/>
    <w:basedOn w:val="DefaultParagraphFont"/>
    <w:rsid w:val="005057C8"/>
  </w:style>
  <w:style w:type="character" w:customStyle="1" w:styleId="hljs-keyword">
    <w:name w:val="hljs-keyword"/>
    <w:basedOn w:val="DefaultParagraphFont"/>
    <w:rsid w:val="005057C8"/>
  </w:style>
  <w:style w:type="character" w:customStyle="1" w:styleId="hljs-string">
    <w:name w:val="hljs-string"/>
    <w:basedOn w:val="DefaultParagraphFont"/>
    <w:rsid w:val="005057C8"/>
  </w:style>
  <w:style w:type="character" w:customStyle="1" w:styleId="kr">
    <w:name w:val="kr"/>
    <w:basedOn w:val="DefaultParagraphFont"/>
    <w:rsid w:val="00F2786E"/>
  </w:style>
  <w:style w:type="character" w:customStyle="1" w:styleId="nx">
    <w:name w:val="nx"/>
    <w:basedOn w:val="DefaultParagraphFont"/>
    <w:rsid w:val="00F2786E"/>
  </w:style>
  <w:style w:type="character" w:customStyle="1" w:styleId="p">
    <w:name w:val="p"/>
    <w:basedOn w:val="DefaultParagraphFont"/>
    <w:rsid w:val="00F2786E"/>
  </w:style>
  <w:style w:type="character" w:customStyle="1" w:styleId="nl">
    <w:name w:val="nl"/>
    <w:basedOn w:val="DefaultParagraphFont"/>
    <w:rsid w:val="00F2786E"/>
  </w:style>
  <w:style w:type="character" w:customStyle="1" w:styleId="kd">
    <w:name w:val="kd"/>
    <w:basedOn w:val="DefaultParagraphFont"/>
    <w:rsid w:val="00F2786E"/>
  </w:style>
  <w:style w:type="character" w:customStyle="1" w:styleId="o">
    <w:name w:val="o"/>
    <w:basedOn w:val="DefaultParagraphFont"/>
    <w:rsid w:val="00F2786E"/>
  </w:style>
  <w:style w:type="character" w:customStyle="1" w:styleId="na">
    <w:name w:val="na"/>
    <w:basedOn w:val="DefaultParagraphFont"/>
    <w:rsid w:val="00F2786E"/>
  </w:style>
  <w:style w:type="character" w:customStyle="1" w:styleId="mi">
    <w:name w:val="mi"/>
    <w:basedOn w:val="DefaultParagraphFont"/>
    <w:rsid w:val="00F2786E"/>
  </w:style>
  <w:style w:type="character" w:customStyle="1" w:styleId="dl">
    <w:name w:val="dl"/>
    <w:basedOn w:val="DefaultParagraphFont"/>
    <w:rsid w:val="00F2786E"/>
  </w:style>
  <w:style w:type="character" w:customStyle="1" w:styleId="s1">
    <w:name w:val="s1"/>
    <w:basedOn w:val="DefaultParagraphFont"/>
    <w:rsid w:val="00F2786E"/>
  </w:style>
  <w:style w:type="character" w:customStyle="1" w:styleId="c1">
    <w:name w:val="c1"/>
    <w:basedOn w:val="DefaultParagraphFont"/>
    <w:rsid w:val="00F2786E"/>
  </w:style>
  <w:style w:type="character" w:customStyle="1" w:styleId="s2">
    <w:name w:val="s2"/>
    <w:basedOn w:val="DefaultParagraphFont"/>
    <w:rsid w:val="00F2786E"/>
  </w:style>
  <w:style w:type="character" w:customStyle="1" w:styleId="k">
    <w:name w:val="k"/>
    <w:basedOn w:val="DefaultParagraphFont"/>
    <w:rsid w:val="00F2786E"/>
  </w:style>
  <w:style w:type="paragraph" w:styleId="NormalWeb">
    <w:name w:val="Normal (Web)"/>
    <w:basedOn w:val="Normal"/>
    <w:uiPriority w:val="99"/>
    <w:semiHidden/>
    <w:unhideWhenUsed/>
    <w:rsid w:val="006C7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vi-VN" w:eastAsia="vi-VN"/>
    </w:rPr>
  </w:style>
  <w:style w:type="character" w:customStyle="1" w:styleId="kc">
    <w:name w:val="kc"/>
    <w:basedOn w:val="DefaultParagraphFont"/>
    <w:rsid w:val="006C77D0"/>
  </w:style>
  <w:style w:type="character" w:customStyle="1" w:styleId="nb">
    <w:name w:val="nb"/>
    <w:basedOn w:val="DefaultParagraphFont"/>
    <w:rsid w:val="006C77D0"/>
  </w:style>
  <w:style w:type="character" w:styleId="Strong">
    <w:name w:val="Strong"/>
    <w:basedOn w:val="DefaultParagraphFont"/>
    <w:uiPriority w:val="22"/>
    <w:qFormat/>
    <w:rsid w:val="008F4F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eveloper.mozilla.org/en-US/docs/Web/JavaScript/Reference/Global_Objects/Prox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vuemastery.com/blog/vues-watch-vs-watcheffect-which-should-i-use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flow.org/en/docs/types/aliases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hs\AppData\Local\Microsoft\Office\16.0\DTS\en-US%7b58F518C9-26CA-49F8-AC9A-7437AEC0701B%7d\%7b53DA2291-48D5-40A6-A206-E5D6110A8AC4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79CFF-FA1A-406F-A8DD-75BC09556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{53DA2291-48D5-40A6-A206-E5D6110A8AC4}tf16392796_win32</Template>
  <TotalTime>1741</TotalTime>
  <Pages>19</Pages>
  <Words>2583</Words>
  <Characters>14726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bách Trần</dc:creator>
  <cp:keywords/>
  <dc:description/>
  <cp:lastModifiedBy>Xuân bách Trần</cp:lastModifiedBy>
  <cp:revision>14</cp:revision>
  <dcterms:created xsi:type="dcterms:W3CDTF">2023-02-01T06:30:00Z</dcterms:created>
  <dcterms:modified xsi:type="dcterms:W3CDTF">2023-02-03T02:53:00Z</dcterms:modified>
</cp:coreProperties>
</file>